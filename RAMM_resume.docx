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Y="2236"/>
        <w:tblW w:w="11126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48"/>
        <w:gridCol w:w="655"/>
        <w:gridCol w:w="2408"/>
        <w:gridCol w:w="480"/>
        <w:gridCol w:w="6835"/>
      </w:tblGrid>
      <w:tr w:rsidR="003D1B71" w:rsidRPr="00897BA5" w14:paraId="5F77D268" w14:textId="77777777" w:rsidTr="00196629">
        <w:trPr>
          <w:trHeight w:val="2031"/>
        </w:trPr>
        <w:tc>
          <w:tcPr>
            <w:tcW w:w="3811" w:type="dxa"/>
            <w:gridSpan w:val="3"/>
            <w:vMerge w:val="restart"/>
            <w:tcBorders>
              <w:bottom w:val="nil"/>
            </w:tcBorders>
          </w:tcPr>
          <w:p w14:paraId="3CD21EE1" w14:textId="29788922" w:rsidR="003D1B71" w:rsidRPr="00897BA5" w:rsidRDefault="00795BD4" w:rsidP="00196629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8240" behindDoc="1" locked="0" layoutInCell="1" allowOverlap="1" wp14:anchorId="7FD34803" wp14:editId="6918337C">
                  <wp:simplePos x="0" y="0"/>
                  <wp:positionH relativeFrom="page">
                    <wp:posOffset>-859790</wp:posOffset>
                  </wp:positionH>
                  <wp:positionV relativeFrom="paragraph">
                    <wp:posOffset>-457200</wp:posOffset>
                  </wp:positionV>
                  <wp:extent cx="2162175" cy="2256790"/>
                  <wp:effectExtent l="209550" t="209550" r="219075" b="21971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2256790"/>
                          </a:xfrm>
                          <a:prstGeom prst="ellipse">
                            <a:avLst/>
                          </a:prstGeom>
                          <a:ln w="190500" cap="rnd">
                            <a:solidFill>
                              <a:srgbClr val="C8C6BD"/>
                            </a:solidFill>
                            <a:prstDash val="solid"/>
                          </a:ln>
                          <a:effectLst>
                            <a:outerShdw blurRad="127000" algn="bl" rotWithShape="0">
                              <a:srgbClr val="000000"/>
                            </a:outerShdw>
                          </a:effectLst>
                          <a:scene3d>
                            <a:camera prst="perspectiveFront" fov="5400000"/>
                            <a:lightRig rig="threePt" dir="t">
                              <a:rot lat="0" lon="0" rev="19200000"/>
                            </a:lightRig>
                          </a:scene3d>
                          <a:sp3d extrusionH="25400">
                            <a:bevelT w="304800" h="152400" prst="hardEdge"/>
                            <a:extrusionClr>
                              <a:srgbClr val="000000"/>
                            </a:extrusionClr>
                          </a:sp3d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7539C" w:rsidRPr="00897BA5">
              <w:rPr>
                <w:rFonts w:ascii="Times New Roman" w:hAnsi="Times New Roman"/>
              </w:rPr>
              <w:t xml:space="preserve"> </w:t>
            </w:r>
            <w:bookmarkStart w:id="0" w:name="_Hlk118988720"/>
          </w:p>
        </w:tc>
        <w:tc>
          <w:tcPr>
            <w:tcW w:w="480" w:type="dxa"/>
            <w:vMerge w:val="restart"/>
            <w:tcBorders>
              <w:bottom w:val="nil"/>
            </w:tcBorders>
          </w:tcPr>
          <w:p w14:paraId="63F7600C" w14:textId="209299F0" w:rsidR="003D1B71" w:rsidRPr="00897BA5" w:rsidRDefault="003D1B71" w:rsidP="00196629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835" w:type="dxa"/>
            <w:tcBorders>
              <w:bottom w:val="nil"/>
            </w:tcBorders>
          </w:tcPr>
          <w:p w14:paraId="4D0B6EE3" w14:textId="7D3415E9" w:rsidR="00A8392E" w:rsidRPr="009F6FC6" w:rsidRDefault="00FD34F4" w:rsidP="00196629">
            <w:pPr>
              <w:pStyle w:val="Title"/>
              <w:rPr>
                <w:rFonts w:ascii="Times New Roman" w:hAnsi="Times New Roman"/>
                <w:sz w:val="44"/>
                <w:szCs w:val="44"/>
              </w:rPr>
            </w:pPr>
            <w:r w:rsidRPr="009F6FC6">
              <w:rPr>
                <w:rFonts w:ascii="Times New Roman" w:hAnsi="Times New Roman"/>
                <w:sz w:val="40"/>
                <w:szCs w:val="40"/>
              </w:rPr>
              <w:t>Ramgopal</w:t>
            </w:r>
            <w:r w:rsidR="003D1B71" w:rsidRPr="009F6FC6">
              <w:rPr>
                <w:rFonts w:ascii="Times New Roman" w:hAnsi="Times New Roman"/>
                <w:sz w:val="40"/>
                <w:szCs w:val="40"/>
              </w:rPr>
              <w:br/>
            </w:r>
            <w:r w:rsidRPr="009F6FC6">
              <w:rPr>
                <w:rFonts w:ascii="Times New Roman" w:hAnsi="Times New Roman"/>
                <w:sz w:val="40"/>
                <w:szCs w:val="40"/>
              </w:rPr>
              <w:t>Rana</w:t>
            </w:r>
            <w:r w:rsidR="00BC2AA9">
              <w:rPr>
                <w:rFonts w:ascii="Times New Roman" w:hAnsi="Times New Roman"/>
                <w:sz w:val="44"/>
                <w:szCs w:val="44"/>
              </w:rPr>
              <w:t xml:space="preserve"> </w:t>
            </w:r>
            <w:r w:rsidR="00BC2AA9" w:rsidRPr="009F6FC6">
              <w:rPr>
                <w:rFonts w:ascii="Times New Roman" w:hAnsi="Times New Roman"/>
                <w:sz w:val="24"/>
                <w:szCs w:val="24"/>
                <w:u w:val="single"/>
              </w:rPr>
              <w:t>Developer</w:t>
            </w:r>
          </w:p>
          <w:p w14:paraId="4574BF57" w14:textId="0B4418D4" w:rsidR="00897BA5" w:rsidRPr="00897BA5" w:rsidRDefault="00897BA5" w:rsidP="00196629">
            <w:pPr>
              <w:pStyle w:val="Heading2"/>
              <w:rPr>
                <w:rFonts w:ascii="Times New Roman" w:hAnsi="Times New Roman" w:cs="Times New Roman"/>
                <w:color w:val="0072C7"/>
                <w:sz w:val="20"/>
              </w:rPr>
            </w:pPr>
            <w:r w:rsidRPr="00897BA5">
              <w:rPr>
                <w:rFonts w:ascii="Times New Roman" w:hAnsi="Times New Roman" w:cs="Times New Roman"/>
                <w:color w:val="0072C7"/>
                <w:sz w:val="20"/>
              </w:rPr>
              <w:t>Objective</w:t>
            </w:r>
          </w:p>
          <w:p w14:paraId="242CA30C" w14:textId="0728A576" w:rsidR="00897BA5" w:rsidRPr="00897BA5" w:rsidRDefault="00BC2AA9" w:rsidP="00196629">
            <w:pPr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Seeking a rewarding carrier as software engineer in a reputed company where I can apply my knowledge and skills to fulfill organization’s goal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3D1B71" w:rsidRPr="00897BA5" w14:paraId="05190EBB" w14:textId="77777777" w:rsidTr="00196629">
        <w:trPr>
          <w:trHeight w:val="1528"/>
        </w:trPr>
        <w:tc>
          <w:tcPr>
            <w:tcW w:w="3811" w:type="dxa"/>
            <w:gridSpan w:val="3"/>
            <w:vMerge/>
            <w:tcBorders>
              <w:bottom w:val="nil"/>
            </w:tcBorders>
          </w:tcPr>
          <w:p w14:paraId="12CFD1D3" w14:textId="77777777" w:rsidR="003D1B71" w:rsidRPr="00897BA5" w:rsidRDefault="003D1B71" w:rsidP="00196629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80" w:type="dxa"/>
            <w:vMerge/>
            <w:tcBorders>
              <w:bottom w:val="nil"/>
            </w:tcBorders>
          </w:tcPr>
          <w:p w14:paraId="49B150A9" w14:textId="77777777" w:rsidR="003D1B71" w:rsidRPr="00897BA5" w:rsidRDefault="003D1B71" w:rsidP="00196629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835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Times New Roman" w:hAnsi="Times New Roman" w:cs="Times New Roman"/>
                <w:color w:val="0072C7"/>
                <w:sz w:val="20"/>
              </w:rPr>
              <w:id w:val="-1554227259"/>
              <w:placeholder>
                <w:docPart w:val="B17F0E6CB17F4890A582ECAE683835E2"/>
              </w:placeholder>
              <w:temporary/>
              <w:showingPlcHdr/>
              <w15:appearance w15:val="hidden"/>
            </w:sdtPr>
            <w:sdtEndPr/>
            <w:sdtContent>
              <w:p w14:paraId="163F66C8" w14:textId="77777777" w:rsidR="003D1B71" w:rsidRPr="00897BA5" w:rsidRDefault="003D1B71" w:rsidP="00196629">
                <w:pPr>
                  <w:pStyle w:val="Heading2"/>
                  <w:rPr>
                    <w:rFonts w:ascii="Times New Roman" w:hAnsi="Times New Roman" w:cs="Times New Roman"/>
                    <w:color w:val="0072C7"/>
                    <w:sz w:val="20"/>
                  </w:rPr>
                </w:pPr>
                <w:r w:rsidRPr="00897BA5">
                  <w:rPr>
                    <w:rFonts w:ascii="Times New Roman" w:hAnsi="Times New Roman" w:cs="Times New Roman"/>
                    <w:sz w:val="20"/>
                  </w:rPr>
                  <w:t>Education</w:t>
                </w:r>
              </w:p>
            </w:sdtContent>
          </w:sdt>
          <w:p w14:paraId="1956B198" w14:textId="7FDAFDB2" w:rsidR="003D1B71" w:rsidRPr="00897BA5" w:rsidRDefault="0077539C" w:rsidP="00196629">
            <w:pPr>
              <w:pStyle w:val="SchoolName"/>
              <w:rPr>
                <w:rFonts w:ascii="Times New Roman" w:hAnsi="Times New Roman" w:cs="Times New Roman"/>
                <w:sz w:val="20"/>
                <w:szCs w:val="20"/>
              </w:rPr>
            </w:pPr>
            <w:r w:rsidRPr="00897BA5">
              <w:rPr>
                <w:rFonts w:ascii="Times New Roman" w:hAnsi="Times New Roman" w:cs="Times New Roman"/>
                <w:sz w:val="20"/>
                <w:szCs w:val="20"/>
              </w:rPr>
              <w:t>International School of Management Technology</w:t>
            </w:r>
            <w:r w:rsidR="003D1B71" w:rsidRPr="00897BA5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 w:rsidRPr="00897BA5">
              <w:rPr>
                <w:rFonts w:ascii="Times New Roman" w:hAnsi="Times New Roman" w:cs="Times New Roman"/>
                <w:sz w:val="20"/>
                <w:szCs w:val="20"/>
              </w:rPr>
              <w:t>Gairigaun, Tinkune, Kathmandu</w:t>
            </w:r>
          </w:p>
          <w:p w14:paraId="2DE7CAC5" w14:textId="03369313" w:rsidR="003D1B71" w:rsidRPr="00897BA5" w:rsidRDefault="0077539C" w:rsidP="00196629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897BA5">
              <w:rPr>
                <w:rFonts w:ascii="Times New Roman" w:hAnsi="Times New Roman" w:cs="Times New Roman"/>
                <w:sz w:val="20"/>
                <w:szCs w:val="20"/>
              </w:rPr>
              <w:t>BTEC in HND Computing [Honors in Programming]</w:t>
            </w:r>
          </w:p>
          <w:p w14:paraId="43B8BE64" w14:textId="73DE5C0B" w:rsidR="0077539C" w:rsidRPr="00897BA5" w:rsidRDefault="0077539C" w:rsidP="00196629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897BA5">
              <w:rPr>
                <w:rFonts w:ascii="Times New Roman" w:hAnsi="Times New Roman" w:cs="Times New Roman"/>
                <w:sz w:val="20"/>
                <w:szCs w:val="20"/>
              </w:rPr>
              <w:t>2019 [Running]</w:t>
            </w:r>
          </w:p>
          <w:p w14:paraId="347E19C4" w14:textId="1A1D3749" w:rsidR="008B7715" w:rsidRPr="00897BA5" w:rsidRDefault="008B7715" w:rsidP="00196629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97BA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Everest Florida, New Baneshwor, Kathmandu</w:t>
            </w:r>
          </w:p>
          <w:p w14:paraId="6DDEBAF1" w14:textId="6F1F320A" w:rsidR="008B7715" w:rsidRPr="00897BA5" w:rsidRDefault="008B7715" w:rsidP="00196629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897BA5">
              <w:rPr>
                <w:rFonts w:ascii="Times New Roman" w:hAnsi="Times New Roman" w:cs="Times New Roman"/>
                <w:sz w:val="20"/>
                <w:szCs w:val="20"/>
              </w:rPr>
              <w:t xml:space="preserve">       Senior secondary [Science]</w:t>
            </w:r>
          </w:p>
          <w:p w14:paraId="1ACF954F" w14:textId="22D92EAD" w:rsidR="008B7715" w:rsidRPr="00897BA5" w:rsidRDefault="008B7715" w:rsidP="00196629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897BA5">
              <w:rPr>
                <w:rFonts w:ascii="Times New Roman" w:hAnsi="Times New Roman" w:cs="Times New Roman"/>
                <w:sz w:val="20"/>
                <w:szCs w:val="20"/>
              </w:rPr>
              <w:t xml:space="preserve">       2.74/4.0 GPA [2019]</w:t>
            </w:r>
          </w:p>
          <w:p w14:paraId="00E06BE9" w14:textId="0BBACF69" w:rsidR="008B7715" w:rsidRPr="00897BA5" w:rsidRDefault="008B7715" w:rsidP="00196629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97BA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Shree Milan English School, Dhangadhi, Kailali</w:t>
            </w:r>
          </w:p>
          <w:p w14:paraId="18B3ADCA" w14:textId="3587F9E5" w:rsidR="008B7715" w:rsidRPr="00897BA5" w:rsidRDefault="008B7715" w:rsidP="00196629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897BA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     </w:t>
            </w:r>
            <w:r w:rsidRPr="00897BA5">
              <w:rPr>
                <w:rFonts w:ascii="Times New Roman" w:hAnsi="Times New Roman" w:cs="Times New Roman"/>
                <w:sz w:val="20"/>
                <w:szCs w:val="20"/>
              </w:rPr>
              <w:t>Secondary [High School]</w:t>
            </w:r>
          </w:p>
          <w:p w14:paraId="3C8A838F" w14:textId="0B1A86BC" w:rsidR="008B7715" w:rsidRPr="00897BA5" w:rsidRDefault="008B7715" w:rsidP="00196629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897BA5">
              <w:rPr>
                <w:rFonts w:ascii="Times New Roman" w:hAnsi="Times New Roman" w:cs="Times New Roman"/>
                <w:sz w:val="20"/>
                <w:szCs w:val="20"/>
              </w:rPr>
              <w:t xml:space="preserve">       3.05/4.0 GPA [2016]</w:t>
            </w:r>
          </w:p>
          <w:p w14:paraId="46A60A64" w14:textId="3860E443" w:rsidR="003D1B71" w:rsidRPr="00897BA5" w:rsidRDefault="00712CCA" w:rsidP="00196629">
            <w:pPr>
              <w:pStyle w:val="Heading2"/>
              <w:rPr>
                <w:rFonts w:ascii="Times New Roman" w:hAnsi="Times New Roman" w:cs="Times New Roman"/>
                <w:color w:val="0072C7"/>
                <w:sz w:val="20"/>
              </w:rPr>
            </w:pPr>
            <w:r w:rsidRPr="00897BA5">
              <w:rPr>
                <w:rFonts w:ascii="Times New Roman" w:hAnsi="Times New Roman" w:cs="Times New Roman"/>
                <w:color w:val="0072C7"/>
                <w:sz w:val="20"/>
              </w:rPr>
              <w:t>Interests</w:t>
            </w:r>
          </w:p>
          <w:p w14:paraId="33CB333C" w14:textId="337062C2" w:rsidR="00712CCA" w:rsidRDefault="00712CCA" w:rsidP="00196629">
            <w:pPr>
              <w:rPr>
                <w:rFonts w:ascii="Times New Roman" w:hAnsi="Times New Roman"/>
                <w:sz w:val="20"/>
                <w:szCs w:val="20"/>
              </w:rPr>
            </w:pPr>
            <w:r w:rsidRPr="00897BA5">
              <w:rPr>
                <w:rFonts w:ascii="Times New Roman" w:hAnsi="Times New Roman"/>
                <w:sz w:val="20"/>
                <w:szCs w:val="20"/>
              </w:rPr>
              <w:t xml:space="preserve">Programming </w:t>
            </w:r>
          </w:p>
          <w:p w14:paraId="79896EDC" w14:textId="45017566" w:rsidR="00A8392E" w:rsidRPr="00897BA5" w:rsidRDefault="00A8392E" w:rsidP="00196629">
            <w:pPr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Data science</w:t>
            </w:r>
          </w:p>
          <w:p w14:paraId="54E061AD" w14:textId="0BB422AF" w:rsidR="00381B07" w:rsidRPr="00897BA5" w:rsidRDefault="00381B07" w:rsidP="00196629">
            <w:pPr>
              <w:rPr>
                <w:rFonts w:ascii="Times New Roman" w:hAnsi="Times New Roman"/>
                <w:sz w:val="20"/>
                <w:szCs w:val="20"/>
              </w:rPr>
            </w:pPr>
            <w:r w:rsidRPr="00897BA5">
              <w:rPr>
                <w:rFonts w:ascii="Times New Roman" w:hAnsi="Times New Roman"/>
                <w:sz w:val="20"/>
                <w:szCs w:val="20"/>
              </w:rPr>
              <w:t xml:space="preserve">Video Gaming </w:t>
            </w:r>
          </w:p>
          <w:p w14:paraId="18A33C90" w14:textId="6A8CF55C" w:rsidR="00381B07" w:rsidRPr="00897BA5" w:rsidRDefault="00381B07" w:rsidP="00196629">
            <w:pPr>
              <w:rPr>
                <w:rFonts w:ascii="Times New Roman" w:hAnsi="Times New Roman"/>
                <w:sz w:val="20"/>
                <w:szCs w:val="20"/>
              </w:rPr>
            </w:pPr>
            <w:r w:rsidRPr="00897BA5">
              <w:rPr>
                <w:rFonts w:ascii="Times New Roman" w:hAnsi="Times New Roman"/>
                <w:sz w:val="20"/>
                <w:szCs w:val="20"/>
              </w:rPr>
              <w:t>Reading</w:t>
            </w:r>
          </w:p>
          <w:p w14:paraId="3CADB80B" w14:textId="3BE6FBCD" w:rsidR="00381B07" w:rsidRDefault="00381B07" w:rsidP="00196629">
            <w:pPr>
              <w:rPr>
                <w:rFonts w:ascii="Times New Roman" w:hAnsi="Times New Roman"/>
                <w:sz w:val="20"/>
                <w:szCs w:val="20"/>
              </w:rPr>
            </w:pPr>
            <w:r w:rsidRPr="00897BA5">
              <w:rPr>
                <w:rFonts w:ascii="Times New Roman" w:hAnsi="Times New Roman"/>
                <w:sz w:val="20"/>
                <w:szCs w:val="20"/>
              </w:rPr>
              <w:t>Bodybuilding</w:t>
            </w:r>
          </w:p>
          <w:p w14:paraId="2756BBD8" w14:textId="4571152D" w:rsidR="00621FE2" w:rsidRDefault="00621FE2" w:rsidP="00196629">
            <w:pPr>
              <w:rPr>
                <w:rFonts w:ascii="Times New Roman" w:hAnsi="Times New Roman"/>
                <w:sz w:val="20"/>
                <w:szCs w:val="20"/>
              </w:rPr>
            </w:pPr>
          </w:p>
          <w:p w14:paraId="3F61D20F" w14:textId="60990431" w:rsidR="00D46F3C" w:rsidRPr="00D46F3C" w:rsidRDefault="00621FE2" w:rsidP="00196629">
            <w:pPr>
              <w:pStyle w:val="Heading2"/>
              <w:rPr>
                <w:rFonts w:ascii="Times New Roman" w:hAnsi="Times New Roman" w:cs="Times New Roman"/>
                <w:color w:val="0072C7"/>
                <w:sz w:val="20"/>
              </w:rPr>
            </w:pPr>
            <w:r>
              <w:rPr>
                <w:rFonts w:ascii="Times New Roman" w:hAnsi="Times New Roman" w:cs="Times New Roman"/>
                <w:color w:val="0072C7"/>
                <w:sz w:val="20"/>
              </w:rPr>
              <w:t>Academic Projects</w:t>
            </w:r>
          </w:p>
          <w:p w14:paraId="6059B783" w14:textId="77777777" w:rsidR="00D126C0" w:rsidRPr="00897BA5" w:rsidRDefault="00D126C0" w:rsidP="00D126C0">
            <w:pPr>
              <w:rPr>
                <w:rFonts w:ascii="Times New Roman" w:hAnsi="Times New Roman"/>
                <w:sz w:val="20"/>
                <w:szCs w:val="20"/>
              </w:rPr>
            </w:pPr>
            <w:r w:rsidRPr="00BC2AA9">
              <w:rPr>
                <w:rFonts w:ascii="Times New Roman" w:hAnsi="Times New Roman"/>
                <w:sz w:val="20"/>
                <w:szCs w:val="20"/>
              </w:rPr>
              <w:t xml:space="preserve">Web Scraping project (includes handling web scraping tools, proper file handling and implementation of </w:t>
            </w:r>
            <w:r>
              <w:rPr>
                <w:rFonts w:ascii="Times New Roman" w:hAnsi="Times New Roman"/>
                <w:sz w:val="20"/>
                <w:szCs w:val="20"/>
              </w:rPr>
              <w:t>csv</w:t>
            </w:r>
            <w:r w:rsidRPr="00BC2AA9">
              <w:rPr>
                <w:rFonts w:ascii="Times New Roman" w:hAnsi="Times New Roman"/>
                <w:sz w:val="20"/>
                <w:szCs w:val="20"/>
              </w:rPr>
              <w:t>)</w:t>
            </w:r>
          </w:p>
          <w:p w14:paraId="64E81EFF" w14:textId="06051555" w:rsidR="00621FE2" w:rsidRPr="00621FE2" w:rsidRDefault="00621FE2" w:rsidP="00196629">
            <w:pPr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Title: </w:t>
            </w:r>
            <w:r w:rsidR="00D46F3C">
              <w:rPr>
                <w:rFonts w:ascii="Times New Roman" w:hAnsi="Times New Roman"/>
                <w:sz w:val="20"/>
                <w:szCs w:val="20"/>
              </w:rPr>
              <w:t>Web Solution Technology</w:t>
            </w:r>
          </w:p>
          <w:p w14:paraId="1E4632AC" w14:textId="522AEFF1" w:rsidR="00621FE2" w:rsidRDefault="00621FE2" w:rsidP="00196629">
            <w:pPr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Title: Enhancing Professional Practice</w:t>
            </w:r>
          </w:p>
          <w:p w14:paraId="18F343F6" w14:textId="51114464" w:rsidR="003D1B71" w:rsidRPr="00897BA5" w:rsidRDefault="00381B07" w:rsidP="00196629">
            <w:pPr>
              <w:pStyle w:val="Heading2"/>
              <w:rPr>
                <w:rFonts w:ascii="Times New Roman" w:hAnsi="Times New Roman" w:cs="Times New Roman"/>
                <w:color w:val="0072C7"/>
                <w:sz w:val="20"/>
              </w:rPr>
            </w:pPr>
            <w:r w:rsidRPr="00897BA5">
              <w:rPr>
                <w:rFonts w:ascii="Times New Roman" w:hAnsi="Times New Roman" w:cs="Times New Roman"/>
                <w:color w:val="0072C7"/>
                <w:sz w:val="20"/>
              </w:rPr>
              <w:t>Language</w:t>
            </w:r>
          </w:p>
          <w:p w14:paraId="56F129F2" w14:textId="77777777" w:rsidR="003D1B71" w:rsidRPr="00897BA5" w:rsidRDefault="00381B07" w:rsidP="00196629">
            <w:pPr>
              <w:rPr>
                <w:rFonts w:ascii="Times New Roman" w:hAnsi="Times New Roman"/>
                <w:sz w:val="20"/>
                <w:szCs w:val="20"/>
              </w:rPr>
            </w:pPr>
            <w:r w:rsidRPr="00897BA5">
              <w:rPr>
                <w:rFonts w:ascii="Times New Roman" w:hAnsi="Times New Roman"/>
                <w:sz w:val="20"/>
                <w:szCs w:val="20"/>
              </w:rPr>
              <w:t>Nepali</w:t>
            </w:r>
          </w:p>
          <w:p w14:paraId="065502E1" w14:textId="77777777" w:rsidR="00381B07" w:rsidRPr="00897BA5" w:rsidRDefault="00381B07" w:rsidP="00196629">
            <w:pPr>
              <w:rPr>
                <w:rFonts w:ascii="Times New Roman" w:hAnsi="Times New Roman"/>
                <w:sz w:val="20"/>
                <w:szCs w:val="20"/>
              </w:rPr>
            </w:pPr>
            <w:r w:rsidRPr="00897BA5">
              <w:rPr>
                <w:rFonts w:ascii="Times New Roman" w:hAnsi="Times New Roman"/>
                <w:sz w:val="20"/>
                <w:szCs w:val="20"/>
              </w:rPr>
              <w:t>English</w:t>
            </w:r>
          </w:p>
          <w:p w14:paraId="4782EF09" w14:textId="08157B5B" w:rsidR="00381B07" w:rsidRPr="00897BA5" w:rsidRDefault="00381B07" w:rsidP="00196629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3D1B71" w:rsidRPr="00897BA5" w14:paraId="3EFE1B0A" w14:textId="77777777" w:rsidTr="009F6FC6">
        <w:trPr>
          <w:trHeight w:val="80"/>
        </w:trPr>
        <w:tc>
          <w:tcPr>
            <w:tcW w:w="748" w:type="dxa"/>
          </w:tcPr>
          <w:p w14:paraId="2D56C2F9" w14:textId="77777777" w:rsidR="003D1B71" w:rsidRPr="00897BA5" w:rsidRDefault="003D1B71" w:rsidP="00196629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3063" w:type="dxa"/>
            <w:gridSpan w:val="2"/>
          </w:tcPr>
          <w:p w14:paraId="74829648" w14:textId="77777777" w:rsidR="003D1B71" w:rsidRPr="00897BA5" w:rsidRDefault="003D1B71" w:rsidP="00196629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480" w:type="dxa"/>
            <w:vMerge/>
          </w:tcPr>
          <w:p w14:paraId="50CC4177" w14:textId="77777777" w:rsidR="003D1B71" w:rsidRPr="00897BA5" w:rsidRDefault="003D1B71" w:rsidP="00196629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835" w:type="dxa"/>
            <w:vMerge/>
          </w:tcPr>
          <w:p w14:paraId="46F84F11" w14:textId="77777777" w:rsidR="003D1B71" w:rsidRPr="00897BA5" w:rsidRDefault="003D1B71" w:rsidP="00196629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3D1B71" w:rsidRPr="00897BA5" w14:paraId="7F2A939A" w14:textId="77777777" w:rsidTr="00196629">
        <w:trPr>
          <w:trHeight w:val="521"/>
        </w:trPr>
        <w:tc>
          <w:tcPr>
            <w:tcW w:w="748" w:type="dxa"/>
          </w:tcPr>
          <w:p w14:paraId="35601CA2" w14:textId="77777777" w:rsidR="003D1B71" w:rsidRPr="00897BA5" w:rsidRDefault="003D1B71" w:rsidP="00196629">
            <w:pPr>
              <w:pStyle w:val="Information"/>
              <w:jc w:val="center"/>
              <w:rPr>
                <w:rFonts w:ascii="Times New Roman" w:hAnsi="Times New Roman"/>
                <w:noProof/>
                <w:szCs w:val="20"/>
              </w:rPr>
            </w:pPr>
          </w:p>
        </w:tc>
        <w:tc>
          <w:tcPr>
            <w:tcW w:w="655" w:type="dxa"/>
            <w:tcMar>
              <w:left w:w="0" w:type="dxa"/>
              <w:right w:w="0" w:type="dxa"/>
            </w:tcMar>
            <w:vAlign w:val="center"/>
          </w:tcPr>
          <w:p w14:paraId="43375010" w14:textId="77777777" w:rsidR="003D1B71" w:rsidRPr="00897BA5" w:rsidRDefault="003D1B71" w:rsidP="00196629">
            <w:pPr>
              <w:pStyle w:val="Information"/>
              <w:jc w:val="center"/>
              <w:rPr>
                <w:rStyle w:val="Strong"/>
                <w:rFonts w:ascii="Times New Roman" w:hAnsi="Times New Roman"/>
                <w:b w:val="0"/>
                <w:bCs w:val="0"/>
                <w:color w:val="666666"/>
                <w:szCs w:val="20"/>
              </w:rPr>
            </w:pPr>
            <w:r w:rsidRPr="00897BA5">
              <w:rPr>
                <w:rFonts w:ascii="Times New Roman" w:hAnsi="Times New Roman"/>
                <w:noProof/>
                <w:szCs w:val="20"/>
              </w:rPr>
              <mc:AlternateContent>
                <mc:Choice Requires="wpg">
                  <w:drawing>
                    <wp:inline distT="0" distB="0" distL="0" distR="0" wp14:anchorId="4BF1F3DA" wp14:editId="1C24CAEA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709B3C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08" w:type="dxa"/>
            <w:vAlign w:val="center"/>
          </w:tcPr>
          <w:p w14:paraId="3C074E27" w14:textId="2ABF3EFD" w:rsidR="003D1B71" w:rsidRPr="00897BA5" w:rsidRDefault="00FD34F4" w:rsidP="00196629">
            <w:pPr>
              <w:pStyle w:val="Information"/>
              <w:rPr>
                <w:rFonts w:ascii="Times New Roman" w:hAnsi="Times New Roman"/>
                <w:szCs w:val="20"/>
              </w:rPr>
            </w:pPr>
            <w:r w:rsidRPr="00897BA5">
              <w:rPr>
                <w:rFonts w:ascii="Times New Roman" w:hAnsi="Times New Roman"/>
                <w:szCs w:val="20"/>
              </w:rPr>
              <w:t>Madhyapur-Thimi</w:t>
            </w:r>
          </w:p>
          <w:p w14:paraId="7F4E0DEC" w14:textId="4A79DB8F" w:rsidR="003D1B71" w:rsidRPr="00897BA5" w:rsidRDefault="00FD34F4" w:rsidP="00196629">
            <w:pPr>
              <w:pStyle w:val="Information"/>
              <w:rPr>
                <w:rFonts w:ascii="Times New Roman" w:hAnsi="Times New Roman"/>
                <w:szCs w:val="20"/>
              </w:rPr>
            </w:pPr>
            <w:r w:rsidRPr="00897BA5">
              <w:rPr>
                <w:rFonts w:ascii="Times New Roman" w:hAnsi="Times New Roman"/>
                <w:szCs w:val="20"/>
              </w:rPr>
              <w:t>Bhaktapur</w:t>
            </w:r>
          </w:p>
        </w:tc>
        <w:tc>
          <w:tcPr>
            <w:tcW w:w="480" w:type="dxa"/>
            <w:vMerge/>
          </w:tcPr>
          <w:p w14:paraId="70791C2E" w14:textId="77777777" w:rsidR="003D1B71" w:rsidRPr="00897BA5" w:rsidRDefault="003D1B71" w:rsidP="00196629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835" w:type="dxa"/>
            <w:vMerge/>
          </w:tcPr>
          <w:p w14:paraId="713AFDE1" w14:textId="77777777" w:rsidR="003D1B71" w:rsidRPr="00897BA5" w:rsidRDefault="003D1B71" w:rsidP="00196629">
            <w:pPr>
              <w:pStyle w:val="Heading1"/>
              <w:rPr>
                <w:rFonts w:ascii="Times New Roman" w:hAnsi="Times New Roman"/>
                <w:sz w:val="20"/>
              </w:rPr>
            </w:pPr>
          </w:p>
        </w:tc>
      </w:tr>
      <w:tr w:rsidR="003D1B71" w:rsidRPr="00897BA5" w14:paraId="2DA49258" w14:textId="77777777" w:rsidTr="00196629">
        <w:trPr>
          <w:trHeight w:val="175"/>
        </w:trPr>
        <w:tc>
          <w:tcPr>
            <w:tcW w:w="748" w:type="dxa"/>
          </w:tcPr>
          <w:p w14:paraId="1F6D6652" w14:textId="77777777" w:rsidR="003D1B71" w:rsidRPr="00897BA5" w:rsidRDefault="003D1B71" w:rsidP="00196629">
            <w:pPr>
              <w:pStyle w:val="NoSpacing"/>
              <w:rPr>
                <w:rFonts w:ascii="Times New Roman" w:hAnsi="Times New Roman" w:cs="Times New Roman"/>
                <w:color w:val="666666"/>
                <w:sz w:val="20"/>
                <w:szCs w:val="20"/>
              </w:rPr>
            </w:pPr>
          </w:p>
        </w:tc>
        <w:tc>
          <w:tcPr>
            <w:tcW w:w="3063" w:type="dxa"/>
            <w:gridSpan w:val="2"/>
            <w:vAlign w:val="center"/>
          </w:tcPr>
          <w:p w14:paraId="42FB1681" w14:textId="77777777" w:rsidR="003D1B71" w:rsidRPr="00897BA5" w:rsidRDefault="003D1B71" w:rsidP="00196629">
            <w:pPr>
              <w:pStyle w:val="NoSpacing"/>
              <w:rPr>
                <w:rFonts w:ascii="Times New Roman" w:hAnsi="Times New Roman" w:cs="Times New Roman"/>
                <w:color w:val="666666"/>
                <w:sz w:val="20"/>
                <w:szCs w:val="20"/>
              </w:rPr>
            </w:pPr>
          </w:p>
        </w:tc>
        <w:tc>
          <w:tcPr>
            <w:tcW w:w="480" w:type="dxa"/>
            <w:vMerge/>
          </w:tcPr>
          <w:p w14:paraId="359B2DFA" w14:textId="77777777" w:rsidR="003D1B71" w:rsidRPr="00897BA5" w:rsidRDefault="003D1B71" w:rsidP="00196629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835" w:type="dxa"/>
            <w:vMerge/>
          </w:tcPr>
          <w:p w14:paraId="1D3FA4DE" w14:textId="77777777" w:rsidR="003D1B71" w:rsidRPr="00897BA5" w:rsidRDefault="003D1B71" w:rsidP="00196629">
            <w:pPr>
              <w:pStyle w:val="Heading1"/>
              <w:rPr>
                <w:rFonts w:ascii="Times New Roman" w:hAnsi="Times New Roman"/>
                <w:sz w:val="20"/>
              </w:rPr>
            </w:pPr>
          </w:p>
        </w:tc>
      </w:tr>
      <w:tr w:rsidR="003D1B71" w:rsidRPr="00897BA5" w14:paraId="07190432" w14:textId="77777777" w:rsidTr="00196629">
        <w:trPr>
          <w:trHeight w:val="599"/>
        </w:trPr>
        <w:tc>
          <w:tcPr>
            <w:tcW w:w="748" w:type="dxa"/>
          </w:tcPr>
          <w:p w14:paraId="1D8F0E91" w14:textId="77777777" w:rsidR="003D1B71" w:rsidRPr="00897BA5" w:rsidRDefault="003D1B71" w:rsidP="00196629">
            <w:pPr>
              <w:pStyle w:val="Information"/>
              <w:jc w:val="center"/>
              <w:rPr>
                <w:rFonts w:ascii="Times New Roman" w:hAnsi="Times New Roman"/>
                <w:noProof/>
                <w:szCs w:val="20"/>
              </w:rPr>
            </w:pPr>
          </w:p>
        </w:tc>
        <w:tc>
          <w:tcPr>
            <w:tcW w:w="655" w:type="dxa"/>
            <w:tcMar>
              <w:left w:w="0" w:type="dxa"/>
              <w:right w:w="0" w:type="dxa"/>
            </w:tcMar>
            <w:vAlign w:val="center"/>
          </w:tcPr>
          <w:p w14:paraId="142E86ED" w14:textId="39C3F85F" w:rsidR="003D1B71" w:rsidRPr="00897BA5" w:rsidRDefault="00FC4AB8" w:rsidP="00196629">
            <w:pPr>
              <w:pStyle w:val="Information"/>
              <w:jc w:val="center"/>
              <w:rPr>
                <w:rFonts w:ascii="Times New Roman" w:hAnsi="Times New Roman"/>
                <w:color w:val="666666"/>
                <w:szCs w:val="20"/>
              </w:rPr>
            </w:pPr>
            <w:r w:rsidRPr="00897BA5">
              <w:rPr>
                <w:rFonts w:ascii="Times New Roman" w:hAnsi="Times New Roman"/>
                <w:noProof/>
                <w:szCs w:val="20"/>
              </w:rPr>
              <w:drawing>
                <wp:inline distT="0" distB="0" distL="0" distR="0" wp14:anchorId="3BFB3A2D" wp14:editId="1ED3ADEC">
                  <wp:extent cx="400050" cy="330835"/>
                  <wp:effectExtent l="0" t="0" r="0" b="0"/>
                  <wp:docPr id="10" name="Picture 10" descr="Logo Whatsapp Transparent - Png File Of Whatsapp Logo, Png Download ,  Transparent Png Image - PNGit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Logo Whatsapp Transparent - Png File Of Whatsapp Logo, Png Download ,  Transparent Png Image - PNGit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" cy="330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8" w:type="dxa"/>
            <w:vAlign w:val="center"/>
          </w:tcPr>
          <w:p w14:paraId="57FAF90E" w14:textId="0D75FDA8" w:rsidR="003D1B71" w:rsidRPr="00897BA5" w:rsidRDefault="00FD34F4" w:rsidP="00196629">
            <w:pPr>
              <w:pStyle w:val="Information"/>
              <w:rPr>
                <w:rFonts w:ascii="Times New Roman" w:hAnsi="Times New Roman"/>
                <w:szCs w:val="20"/>
              </w:rPr>
            </w:pPr>
            <w:r w:rsidRPr="00897BA5">
              <w:rPr>
                <w:rFonts w:ascii="Times New Roman" w:hAnsi="Times New Roman"/>
                <w:szCs w:val="20"/>
              </w:rPr>
              <w:t>9811636449</w:t>
            </w:r>
          </w:p>
        </w:tc>
        <w:tc>
          <w:tcPr>
            <w:tcW w:w="480" w:type="dxa"/>
            <w:vMerge/>
          </w:tcPr>
          <w:p w14:paraId="52316873" w14:textId="77777777" w:rsidR="003D1B71" w:rsidRPr="00897BA5" w:rsidRDefault="003D1B71" w:rsidP="00196629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835" w:type="dxa"/>
            <w:vMerge/>
          </w:tcPr>
          <w:p w14:paraId="4C80DFDD" w14:textId="77777777" w:rsidR="003D1B71" w:rsidRPr="00897BA5" w:rsidRDefault="003D1B71" w:rsidP="00196629">
            <w:pPr>
              <w:pStyle w:val="Heading1"/>
              <w:rPr>
                <w:rFonts w:ascii="Times New Roman" w:hAnsi="Times New Roman"/>
                <w:sz w:val="20"/>
              </w:rPr>
            </w:pPr>
          </w:p>
        </w:tc>
      </w:tr>
      <w:tr w:rsidR="003D1B71" w:rsidRPr="00897BA5" w14:paraId="5000712E" w14:textId="77777777" w:rsidTr="00196629">
        <w:trPr>
          <w:trHeight w:val="175"/>
        </w:trPr>
        <w:tc>
          <w:tcPr>
            <w:tcW w:w="748" w:type="dxa"/>
          </w:tcPr>
          <w:p w14:paraId="65C29CA5" w14:textId="77777777" w:rsidR="003D1B71" w:rsidRPr="00897BA5" w:rsidRDefault="003D1B71" w:rsidP="00196629">
            <w:pPr>
              <w:pStyle w:val="NoSpacing"/>
              <w:rPr>
                <w:rFonts w:ascii="Times New Roman" w:hAnsi="Times New Roman" w:cs="Times New Roman"/>
                <w:color w:val="666666"/>
                <w:sz w:val="20"/>
                <w:szCs w:val="20"/>
              </w:rPr>
            </w:pPr>
          </w:p>
        </w:tc>
        <w:tc>
          <w:tcPr>
            <w:tcW w:w="3063" w:type="dxa"/>
            <w:gridSpan w:val="2"/>
            <w:vAlign w:val="center"/>
          </w:tcPr>
          <w:p w14:paraId="760065C4" w14:textId="77777777" w:rsidR="003D1B71" w:rsidRPr="00897BA5" w:rsidRDefault="003D1B71" w:rsidP="00196629">
            <w:pPr>
              <w:pStyle w:val="NoSpacing"/>
              <w:rPr>
                <w:rFonts w:ascii="Times New Roman" w:hAnsi="Times New Roman" w:cs="Times New Roman"/>
                <w:color w:val="666666"/>
                <w:sz w:val="20"/>
                <w:szCs w:val="20"/>
              </w:rPr>
            </w:pPr>
          </w:p>
        </w:tc>
        <w:tc>
          <w:tcPr>
            <w:tcW w:w="480" w:type="dxa"/>
            <w:vMerge/>
          </w:tcPr>
          <w:p w14:paraId="084D0BC3" w14:textId="77777777" w:rsidR="003D1B71" w:rsidRPr="00897BA5" w:rsidRDefault="003D1B71" w:rsidP="00196629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835" w:type="dxa"/>
            <w:vMerge/>
          </w:tcPr>
          <w:p w14:paraId="0EC8FF8D" w14:textId="77777777" w:rsidR="003D1B71" w:rsidRPr="00897BA5" w:rsidRDefault="003D1B71" w:rsidP="00196629">
            <w:pPr>
              <w:pStyle w:val="Heading1"/>
              <w:rPr>
                <w:rFonts w:ascii="Times New Roman" w:hAnsi="Times New Roman"/>
                <w:sz w:val="20"/>
              </w:rPr>
            </w:pPr>
          </w:p>
        </w:tc>
      </w:tr>
      <w:tr w:rsidR="003D1B71" w:rsidRPr="00897BA5" w14:paraId="5D11DB5D" w14:textId="77777777" w:rsidTr="00196629">
        <w:trPr>
          <w:trHeight w:val="608"/>
        </w:trPr>
        <w:tc>
          <w:tcPr>
            <w:tcW w:w="748" w:type="dxa"/>
          </w:tcPr>
          <w:p w14:paraId="3C02CAF3" w14:textId="77777777" w:rsidR="003D1B71" w:rsidRPr="00897BA5" w:rsidRDefault="003D1B71" w:rsidP="00196629">
            <w:pPr>
              <w:pStyle w:val="Information"/>
              <w:jc w:val="center"/>
              <w:rPr>
                <w:rFonts w:ascii="Times New Roman" w:hAnsi="Times New Roman"/>
                <w:noProof/>
                <w:szCs w:val="20"/>
              </w:rPr>
            </w:pPr>
          </w:p>
        </w:tc>
        <w:tc>
          <w:tcPr>
            <w:tcW w:w="655" w:type="dxa"/>
            <w:tcMar>
              <w:left w:w="0" w:type="dxa"/>
              <w:right w:w="0" w:type="dxa"/>
            </w:tcMar>
            <w:vAlign w:val="center"/>
          </w:tcPr>
          <w:p w14:paraId="5230B2EE" w14:textId="77777777" w:rsidR="003D1B71" w:rsidRPr="00897BA5" w:rsidRDefault="003D1B71" w:rsidP="00196629">
            <w:pPr>
              <w:pStyle w:val="Information"/>
              <w:jc w:val="center"/>
              <w:rPr>
                <w:rFonts w:ascii="Times New Roman" w:hAnsi="Times New Roman"/>
                <w:color w:val="666666"/>
                <w:szCs w:val="20"/>
              </w:rPr>
            </w:pPr>
            <w:r w:rsidRPr="00897BA5">
              <w:rPr>
                <w:rFonts w:ascii="Times New Roman" w:hAnsi="Times New Roman"/>
                <w:noProof/>
                <w:szCs w:val="20"/>
              </w:rPr>
              <mc:AlternateContent>
                <mc:Choice Requires="wpg">
                  <w:drawing>
                    <wp:inline distT="0" distB="0" distL="0" distR="0" wp14:anchorId="083E8CBD" wp14:editId="62A9E282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646AD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08" w:type="dxa"/>
            <w:vAlign w:val="center"/>
          </w:tcPr>
          <w:p w14:paraId="314D2875" w14:textId="0AD77C9C" w:rsidR="003D1B71" w:rsidRPr="00897BA5" w:rsidRDefault="00FC4AB8" w:rsidP="00196629">
            <w:pPr>
              <w:pStyle w:val="Information"/>
              <w:rPr>
                <w:rFonts w:ascii="Times New Roman" w:hAnsi="Times New Roman"/>
                <w:szCs w:val="20"/>
              </w:rPr>
            </w:pPr>
            <w:r w:rsidRPr="00897BA5">
              <w:rPr>
                <w:rFonts w:ascii="Times New Roman" w:hAnsi="Times New Roman"/>
                <w:szCs w:val="20"/>
              </w:rPr>
              <w:t>r</w:t>
            </w:r>
            <w:r w:rsidR="00FD34F4" w:rsidRPr="00897BA5">
              <w:rPr>
                <w:rFonts w:ascii="Times New Roman" w:hAnsi="Times New Roman"/>
                <w:szCs w:val="20"/>
              </w:rPr>
              <w:t>amgopal.rana.161@gmail.com</w:t>
            </w:r>
          </w:p>
        </w:tc>
        <w:tc>
          <w:tcPr>
            <w:tcW w:w="480" w:type="dxa"/>
            <w:vMerge/>
          </w:tcPr>
          <w:p w14:paraId="7815DBBB" w14:textId="77777777" w:rsidR="003D1B71" w:rsidRPr="00897BA5" w:rsidRDefault="003D1B71" w:rsidP="00196629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835" w:type="dxa"/>
            <w:vMerge/>
          </w:tcPr>
          <w:p w14:paraId="799B7CDB" w14:textId="77777777" w:rsidR="003D1B71" w:rsidRPr="00897BA5" w:rsidRDefault="003D1B71" w:rsidP="00196629">
            <w:pPr>
              <w:pStyle w:val="Heading1"/>
              <w:rPr>
                <w:rFonts w:ascii="Times New Roman" w:hAnsi="Times New Roman"/>
                <w:sz w:val="20"/>
              </w:rPr>
            </w:pPr>
          </w:p>
        </w:tc>
      </w:tr>
      <w:tr w:rsidR="003D1B71" w:rsidRPr="00897BA5" w14:paraId="5D23F0E5" w14:textId="77777777" w:rsidTr="00196629">
        <w:trPr>
          <w:trHeight w:val="166"/>
        </w:trPr>
        <w:tc>
          <w:tcPr>
            <w:tcW w:w="748" w:type="dxa"/>
          </w:tcPr>
          <w:p w14:paraId="111957BA" w14:textId="77777777" w:rsidR="003D1B71" w:rsidRPr="00897BA5" w:rsidRDefault="003D1B71" w:rsidP="00196629">
            <w:pPr>
              <w:pStyle w:val="NoSpacing"/>
              <w:rPr>
                <w:rFonts w:ascii="Times New Roman" w:hAnsi="Times New Roman" w:cs="Times New Roman"/>
                <w:color w:val="666666"/>
                <w:sz w:val="20"/>
                <w:szCs w:val="20"/>
              </w:rPr>
            </w:pPr>
          </w:p>
        </w:tc>
        <w:tc>
          <w:tcPr>
            <w:tcW w:w="3063" w:type="dxa"/>
            <w:gridSpan w:val="2"/>
            <w:vAlign w:val="center"/>
          </w:tcPr>
          <w:p w14:paraId="1447455A" w14:textId="77777777" w:rsidR="003D1B71" w:rsidRPr="00897BA5" w:rsidRDefault="003D1B71" w:rsidP="00196629">
            <w:pPr>
              <w:pStyle w:val="NoSpacing"/>
              <w:rPr>
                <w:rFonts w:ascii="Times New Roman" w:hAnsi="Times New Roman" w:cs="Times New Roman"/>
                <w:color w:val="666666"/>
                <w:sz w:val="20"/>
                <w:szCs w:val="20"/>
              </w:rPr>
            </w:pPr>
          </w:p>
        </w:tc>
        <w:tc>
          <w:tcPr>
            <w:tcW w:w="480" w:type="dxa"/>
            <w:vMerge/>
          </w:tcPr>
          <w:p w14:paraId="0D3C4BD0" w14:textId="77777777" w:rsidR="003D1B71" w:rsidRPr="00897BA5" w:rsidRDefault="003D1B71" w:rsidP="00196629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835" w:type="dxa"/>
            <w:vMerge/>
          </w:tcPr>
          <w:p w14:paraId="5D35344A" w14:textId="77777777" w:rsidR="003D1B71" w:rsidRPr="00897BA5" w:rsidRDefault="003D1B71" w:rsidP="00196629">
            <w:pPr>
              <w:pStyle w:val="Heading1"/>
              <w:rPr>
                <w:rFonts w:ascii="Times New Roman" w:hAnsi="Times New Roman"/>
                <w:sz w:val="20"/>
              </w:rPr>
            </w:pPr>
          </w:p>
        </w:tc>
      </w:tr>
      <w:tr w:rsidR="003D1B71" w:rsidRPr="00897BA5" w14:paraId="17C33843" w14:textId="77777777" w:rsidTr="00196629">
        <w:trPr>
          <w:trHeight w:val="608"/>
        </w:trPr>
        <w:tc>
          <w:tcPr>
            <w:tcW w:w="748" w:type="dxa"/>
          </w:tcPr>
          <w:p w14:paraId="46DD5E41" w14:textId="77777777" w:rsidR="003D1B71" w:rsidRPr="00897BA5" w:rsidRDefault="003D1B71" w:rsidP="00196629">
            <w:pPr>
              <w:pStyle w:val="Information"/>
              <w:jc w:val="center"/>
              <w:rPr>
                <w:rFonts w:ascii="Times New Roman" w:hAnsi="Times New Roman"/>
                <w:noProof/>
                <w:szCs w:val="20"/>
              </w:rPr>
            </w:pPr>
          </w:p>
        </w:tc>
        <w:tc>
          <w:tcPr>
            <w:tcW w:w="655" w:type="dxa"/>
            <w:tcMar>
              <w:left w:w="0" w:type="dxa"/>
              <w:right w:w="0" w:type="dxa"/>
            </w:tcMar>
            <w:vAlign w:val="center"/>
          </w:tcPr>
          <w:p w14:paraId="3575AE05" w14:textId="1FFF8C2A" w:rsidR="003D1B71" w:rsidRPr="00897BA5" w:rsidRDefault="00BC2AA9" w:rsidP="00196629">
            <w:pPr>
              <w:pStyle w:val="Information"/>
              <w:jc w:val="center"/>
              <w:rPr>
                <w:rFonts w:ascii="Times New Roman" w:hAnsi="Times New Roman"/>
                <w:color w:val="666666"/>
                <w:szCs w:val="20"/>
              </w:rPr>
            </w:pPr>
            <w:r>
              <w:rPr>
                <w:rFonts w:ascii="Times New Roman" w:hAnsi="Times New Roman"/>
                <w:noProof/>
                <w:color w:val="666666"/>
                <w:szCs w:val="20"/>
              </w:rPr>
              <w:drawing>
                <wp:inline distT="0" distB="0" distL="0" distR="0" wp14:anchorId="29B0F3E9" wp14:editId="5A53322A">
                  <wp:extent cx="410210" cy="410210"/>
                  <wp:effectExtent l="0" t="0" r="8890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10" cy="41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8" w:type="dxa"/>
            <w:vAlign w:val="center"/>
          </w:tcPr>
          <w:p w14:paraId="7EA1B773" w14:textId="6CC38AAF" w:rsidR="003D1B71" w:rsidRPr="00897BA5" w:rsidRDefault="003E0E0C" w:rsidP="00196629">
            <w:pPr>
              <w:pStyle w:val="Information"/>
              <w:rPr>
                <w:rFonts w:ascii="Times New Roman" w:hAnsi="Times New Roman"/>
                <w:szCs w:val="20"/>
              </w:rPr>
            </w:pPr>
            <w:r w:rsidRPr="003E0E0C">
              <w:rPr>
                <w:rFonts w:ascii="Times New Roman" w:hAnsi="Times New Roman"/>
                <w:szCs w:val="20"/>
              </w:rPr>
              <w:t>github.com/ramm17</w:t>
            </w:r>
          </w:p>
        </w:tc>
        <w:tc>
          <w:tcPr>
            <w:tcW w:w="480" w:type="dxa"/>
            <w:vMerge/>
          </w:tcPr>
          <w:p w14:paraId="1D07BB7A" w14:textId="77777777" w:rsidR="003D1B71" w:rsidRPr="00897BA5" w:rsidRDefault="003D1B71" w:rsidP="00196629">
            <w:pPr>
              <w:pStyle w:val="Information"/>
              <w:rPr>
                <w:rFonts w:ascii="Times New Roman" w:hAnsi="Times New Roman"/>
                <w:szCs w:val="20"/>
              </w:rPr>
            </w:pPr>
          </w:p>
        </w:tc>
        <w:tc>
          <w:tcPr>
            <w:tcW w:w="6835" w:type="dxa"/>
            <w:vMerge/>
          </w:tcPr>
          <w:p w14:paraId="4CB0052C" w14:textId="77777777" w:rsidR="003D1B71" w:rsidRPr="00897BA5" w:rsidRDefault="003D1B71" w:rsidP="00196629">
            <w:pPr>
              <w:pStyle w:val="Heading1"/>
              <w:rPr>
                <w:rFonts w:ascii="Times New Roman" w:hAnsi="Times New Roman"/>
                <w:sz w:val="20"/>
              </w:rPr>
            </w:pPr>
          </w:p>
        </w:tc>
      </w:tr>
      <w:tr w:rsidR="003D1B71" w:rsidRPr="00897BA5" w14:paraId="604AEC89" w14:textId="77777777" w:rsidTr="00196629">
        <w:trPr>
          <w:trHeight w:val="2353"/>
        </w:trPr>
        <w:tc>
          <w:tcPr>
            <w:tcW w:w="748" w:type="dxa"/>
          </w:tcPr>
          <w:p w14:paraId="37521C8F" w14:textId="4E2EB15C" w:rsidR="003D1B71" w:rsidRPr="00897BA5" w:rsidRDefault="003D1B71" w:rsidP="00196629">
            <w:pPr>
              <w:rPr>
                <w:rFonts w:ascii="Times New Roman" w:hAnsi="Times New Roman"/>
                <w:color w:val="0072C7" w:themeColor="accent2"/>
                <w:sz w:val="20"/>
                <w:szCs w:val="20"/>
              </w:rPr>
            </w:pPr>
          </w:p>
        </w:tc>
        <w:tc>
          <w:tcPr>
            <w:tcW w:w="3063" w:type="dxa"/>
            <w:gridSpan w:val="2"/>
          </w:tcPr>
          <w:p w14:paraId="1396EC6B" w14:textId="39EB4298" w:rsidR="00A8392E" w:rsidRPr="00897BA5" w:rsidRDefault="00A8392E" w:rsidP="00196629">
            <w:pPr>
              <w:pStyle w:val="Heading2"/>
              <w:rPr>
                <w:rFonts w:ascii="Times New Roman" w:hAnsi="Times New Roman" w:cs="Times New Roman"/>
                <w:color w:val="0072C7"/>
                <w:sz w:val="20"/>
              </w:rPr>
            </w:pPr>
            <w:r>
              <w:rPr>
                <w:rFonts w:ascii="Times New Roman" w:hAnsi="Times New Roman" w:cs="Times New Roman"/>
                <w:color w:val="0072C7"/>
                <w:sz w:val="20"/>
              </w:rPr>
              <w:t>Skil</w:t>
            </w:r>
            <w:r w:rsidR="00657D23">
              <w:rPr>
                <w:rFonts w:ascii="Times New Roman" w:hAnsi="Times New Roman" w:cs="Times New Roman"/>
                <w:color w:val="0072C7"/>
                <w:sz w:val="20"/>
              </w:rPr>
              <w:t>l</w:t>
            </w:r>
            <w:r>
              <w:rPr>
                <w:rFonts w:ascii="Times New Roman" w:hAnsi="Times New Roman" w:cs="Times New Roman"/>
                <w:color w:val="0072C7"/>
                <w:sz w:val="20"/>
              </w:rPr>
              <w:t>s</w:t>
            </w:r>
          </w:p>
          <w:p w14:paraId="3C6B94A4" w14:textId="4DDF056B" w:rsidR="00A8392E" w:rsidRPr="00BC2AA9" w:rsidRDefault="00A8392E" w:rsidP="00196629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/>
                <w:b/>
                <w:bCs/>
                <w:szCs w:val="20"/>
              </w:rPr>
            </w:pPr>
            <w:r w:rsidRPr="00BC2AA9">
              <w:rPr>
                <w:rFonts w:ascii="Times New Roman" w:hAnsi="Times New Roman"/>
                <w:b/>
                <w:bCs/>
                <w:szCs w:val="20"/>
              </w:rPr>
              <w:t>Python and Django</w:t>
            </w:r>
          </w:p>
          <w:p w14:paraId="7FDFB9B3" w14:textId="03B40E2F" w:rsidR="00A8392E" w:rsidRPr="00BC2AA9" w:rsidRDefault="00A8392E" w:rsidP="00196629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/>
                <w:b/>
                <w:bCs/>
                <w:szCs w:val="20"/>
              </w:rPr>
            </w:pPr>
            <w:r w:rsidRPr="00BC2AA9">
              <w:rPr>
                <w:rFonts w:ascii="Times New Roman" w:hAnsi="Times New Roman"/>
                <w:b/>
                <w:bCs/>
                <w:szCs w:val="20"/>
              </w:rPr>
              <w:t>Git, Git</w:t>
            </w:r>
            <w:r w:rsidR="003E0E0C">
              <w:rPr>
                <w:rFonts w:ascii="Times New Roman" w:hAnsi="Times New Roman"/>
                <w:b/>
                <w:bCs/>
                <w:szCs w:val="20"/>
              </w:rPr>
              <w:t>H</w:t>
            </w:r>
            <w:r w:rsidRPr="00BC2AA9">
              <w:rPr>
                <w:rFonts w:ascii="Times New Roman" w:hAnsi="Times New Roman"/>
                <w:b/>
                <w:bCs/>
                <w:szCs w:val="20"/>
              </w:rPr>
              <w:t>ub</w:t>
            </w:r>
          </w:p>
          <w:p w14:paraId="4463D0CF" w14:textId="7E8D61E1" w:rsidR="00657D23" w:rsidRPr="00BC2AA9" w:rsidRDefault="00657D23" w:rsidP="00196629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/>
                <w:b/>
                <w:bCs/>
                <w:szCs w:val="20"/>
              </w:rPr>
            </w:pPr>
            <w:r w:rsidRPr="00BC2AA9">
              <w:rPr>
                <w:rFonts w:ascii="Times New Roman" w:hAnsi="Times New Roman"/>
                <w:b/>
                <w:bCs/>
                <w:szCs w:val="20"/>
              </w:rPr>
              <w:t>JSON, CSV, XML</w:t>
            </w:r>
          </w:p>
          <w:p w14:paraId="032FAB93" w14:textId="4A613CA6" w:rsidR="00657D23" w:rsidRPr="00BC2AA9" w:rsidRDefault="00657D23" w:rsidP="00196629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/>
                <w:b/>
                <w:bCs/>
                <w:szCs w:val="20"/>
              </w:rPr>
            </w:pPr>
            <w:r w:rsidRPr="00BC2AA9">
              <w:rPr>
                <w:rFonts w:ascii="Times New Roman" w:hAnsi="Times New Roman"/>
                <w:b/>
                <w:bCs/>
                <w:szCs w:val="20"/>
              </w:rPr>
              <w:t>Data scrapping</w:t>
            </w:r>
          </w:p>
          <w:p w14:paraId="5DD77D6F" w14:textId="0F6096EE" w:rsidR="00657D23" w:rsidRPr="00BC2AA9" w:rsidRDefault="00657D23" w:rsidP="00196629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/>
                <w:b/>
                <w:bCs/>
                <w:szCs w:val="20"/>
              </w:rPr>
            </w:pPr>
            <w:r w:rsidRPr="00BC2AA9">
              <w:rPr>
                <w:rFonts w:ascii="Times New Roman" w:hAnsi="Times New Roman"/>
                <w:b/>
                <w:bCs/>
                <w:szCs w:val="20"/>
              </w:rPr>
              <w:t>Frontend: HTML and CSS</w:t>
            </w:r>
          </w:p>
          <w:p w14:paraId="078AEE26" w14:textId="5F3CC8BE" w:rsidR="00BC2AA9" w:rsidRPr="00BC2AA9" w:rsidRDefault="00BC2AA9" w:rsidP="00196629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/>
                <w:b/>
                <w:bCs/>
                <w:szCs w:val="20"/>
              </w:rPr>
            </w:pPr>
            <w:r w:rsidRPr="00BC2AA9">
              <w:rPr>
                <w:rFonts w:ascii="Times New Roman" w:hAnsi="Times New Roman"/>
                <w:b/>
                <w:bCs/>
                <w:szCs w:val="20"/>
              </w:rPr>
              <w:t>Bo</w:t>
            </w:r>
            <w:r w:rsidRPr="00BC2AA9">
              <w:rPr>
                <w:rFonts w:ascii="Times New Roman" w:hAnsi="Times New Roman"/>
                <w:b/>
                <w:bCs/>
                <w:szCs w:val="20"/>
              </w:rPr>
              <w:t>otstrap</w:t>
            </w:r>
          </w:p>
          <w:p w14:paraId="15A4A8A2" w14:textId="3AB1E0DF" w:rsidR="003E0E0C" w:rsidRDefault="00BC2AA9" w:rsidP="00196629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/>
                <w:b/>
                <w:bCs/>
                <w:szCs w:val="20"/>
              </w:rPr>
            </w:pPr>
            <w:r w:rsidRPr="00BC2AA9">
              <w:rPr>
                <w:rFonts w:ascii="Times New Roman" w:hAnsi="Times New Roman"/>
                <w:b/>
                <w:bCs/>
                <w:szCs w:val="20"/>
              </w:rPr>
              <w:t>Microsoft SQL Server</w:t>
            </w:r>
          </w:p>
          <w:p w14:paraId="550C9BB5" w14:textId="1999FEE7" w:rsidR="003E0E0C" w:rsidRDefault="003E0E0C" w:rsidP="00196629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/>
                <w:b/>
                <w:bCs/>
                <w:szCs w:val="20"/>
              </w:rPr>
            </w:pPr>
            <w:r>
              <w:rPr>
                <w:rFonts w:ascii="Times New Roman" w:hAnsi="Times New Roman"/>
                <w:b/>
                <w:bCs/>
                <w:szCs w:val="20"/>
              </w:rPr>
              <w:t>Java, C</w:t>
            </w:r>
          </w:p>
          <w:p w14:paraId="641E78F5" w14:textId="32E06510" w:rsidR="00A8392E" w:rsidRPr="00EB5E68" w:rsidRDefault="003E0E0C" w:rsidP="00196629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/>
                <w:b/>
                <w:bCs/>
                <w:szCs w:val="20"/>
              </w:rPr>
            </w:pPr>
            <w:r>
              <w:rPr>
                <w:rFonts w:ascii="Times New Roman" w:hAnsi="Times New Roman"/>
                <w:b/>
                <w:bCs/>
                <w:szCs w:val="20"/>
              </w:rPr>
              <w:t>Microsoft Office</w:t>
            </w:r>
          </w:p>
        </w:tc>
        <w:tc>
          <w:tcPr>
            <w:tcW w:w="480" w:type="dxa"/>
          </w:tcPr>
          <w:p w14:paraId="00133523" w14:textId="77777777" w:rsidR="003D1B71" w:rsidRPr="00897BA5" w:rsidRDefault="003D1B71" w:rsidP="00196629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6835" w:type="dxa"/>
            <w:vMerge/>
          </w:tcPr>
          <w:p w14:paraId="7BEA22EE" w14:textId="77777777" w:rsidR="003D1B71" w:rsidRPr="00897BA5" w:rsidRDefault="003D1B71" w:rsidP="00196629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</w:tr>
      <w:bookmarkEnd w:id="0"/>
    </w:tbl>
    <w:p w14:paraId="356136C9" w14:textId="6D59CF74" w:rsidR="007F5B63" w:rsidRPr="00897BA5" w:rsidRDefault="007F5B63" w:rsidP="00196629">
      <w:pPr>
        <w:pStyle w:val="BodyText"/>
        <w:rPr>
          <w:rFonts w:ascii="Times New Roman" w:hAnsi="Times New Roman"/>
        </w:rPr>
      </w:pPr>
    </w:p>
    <w:sectPr w:rsidR="007F5B63" w:rsidRPr="00897BA5" w:rsidSect="003D1B71">
      <w:headerReference w:type="default" r:id="rId18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76E80C" w14:textId="77777777" w:rsidR="00FD34F4" w:rsidRDefault="00FD34F4" w:rsidP="00590471">
      <w:r>
        <w:separator/>
      </w:r>
    </w:p>
  </w:endnote>
  <w:endnote w:type="continuationSeparator" w:id="0">
    <w:p w14:paraId="65EF59ED" w14:textId="77777777" w:rsidR="00FD34F4" w:rsidRDefault="00FD34F4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808F4D" w14:textId="77777777" w:rsidR="00FD34F4" w:rsidRDefault="00FD34F4" w:rsidP="00590471">
      <w:r>
        <w:separator/>
      </w:r>
    </w:p>
  </w:footnote>
  <w:footnote w:type="continuationSeparator" w:id="0">
    <w:p w14:paraId="777D51F0" w14:textId="77777777" w:rsidR="00FD34F4" w:rsidRDefault="00FD34F4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CE908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184DE4AF" wp14:editId="04FBDC02">
              <wp:simplePos x="0" y="0"/>
              <wp:positionH relativeFrom="column">
                <wp:posOffset>-1482918</wp:posOffset>
              </wp:positionH>
              <wp:positionV relativeFrom="paragraph">
                <wp:posOffset>-446926</wp:posOffset>
              </wp:positionV>
              <wp:extent cx="8531460" cy="10722610"/>
              <wp:effectExtent l="0" t="0" r="3175" b="2540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531460" cy="10722610"/>
                        <a:chOff x="154151" y="-228600"/>
                        <a:chExt cx="8532327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154151" y="188013"/>
                          <a:ext cx="3729898" cy="3403772"/>
                          <a:chOff x="154169" y="-10612"/>
                          <a:chExt cx="3730329" cy="3573983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154169" y="-10612"/>
                            <a:ext cx="3730329" cy="3573983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547795" y="351773"/>
                            <a:ext cx="2750949" cy="272059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10D5A53" id="Group 26" o:spid="_x0000_s1026" alt="&quot;&quot;" style="position:absolute;margin-left:-116.75pt;margin-top:-35.2pt;width:671.75pt;height:844.3pt;z-index:251657216" coordorigin="1541,-2286" coordsize="85323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">
              <v:group id="Group 14" o:spid="_x0000_s1027" style="position:absolute;left:1541;top:1880;width:37299;height:34037" coordorigin="1541,-106" coordsize="37303,35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1541;top:-106;width:37303;height:35739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028077,3554600;2010643,3563714;2011688,3564149;2173034,3462079;2116667,3475109;2032116,3485533;2028091,3475109;2087142,3469897;2173034,3462079;2319655,3448439;2316211,3449383;2317977,3449049;1267811,3428852;1327532,3443837;1353032,3445140;1424161,3479019;1456371,3485533;1458385,3486186;1465766,3479019;1493948,3486837;1522132,3493351;1577665,3505890;1578499,3505079;1642918,3515503;1673785,3520715;1704653,3523321;1767729,3525927;1853621,3524623;1857350,3524623;1865701,3520063;1884490,3514199;1903614,3513874;1916699,3515502;1920222,3524623;1950250,3524623;1940856,3537653;1935488,3544169;1918040,3551987;1885831,3551987;1844228,3549381;1754309,3546775;1687205,3541563;1628155,3533745;1569104,3524623;1479186,3511593;1409399,3489443;1410206,3488874;1369137,3476413;1332901,3460777;1291297,3447747;1248351,3433413;1267811,3428852;2057819,3400917;2037314,3403955;1895505,3410907;1942198,3416473;1954277,3413867;2037485,3404747;2051177,3402162;2185229,3382037;2115582,3392357;2139482,3393019;2173872,3386831;2439463,3379024;2221024,3435502;2331565,3411588;1038990,3352627;1193326,3416473;1248351,3433413;1289955,3447746;1331559,3460776;1367794,3476412;1359742,3482927;1338269,3479018;1261772,3451655;1224194,3437322;1186617,3421686;1136959,3404747;1094013,3386505;1060463,3369565;1038990,3352627;1102067,3320053;1175880,3356537;1166486,3361749;1080594,3321355;1102067,3320053;829628,3231448;920888,3280963;939677,3301811;896731,3279659;864521,3260114;829628,3231448;989657,3198014;989669,3198384;994202,3203711;994701,3201479;2949593,3112480;2944720,3112874;2864196,3168904;2785013,3210600;2728647,3243175;2697780,3256205;2665570,3269235;2626650,3288781;2597124,3305719;2554178,3322659;2509891,3338295;2497812,3350021;2479023,3356537;2432051,3364355;2371658,3382597;2316634,3399535;2256240,3416475;2181085,3434717;2075063,3451655;2072378,3455565;2021403,3467938;2022723,3468595;2079333,3454854;2080431,3451655;2186454,3434717;2261610,3416475;2322002,3399535;2377027,3382597;2437420,3364355;2484393,3356537;2452594,3375061;2453524,3374779;2487077,3355233;2505866,3348719;2507117,3348382;2515259,3339597;2559548,3323961;2602494,3307023;2632020,3290083;2670939,3270538;2703148,3257508;2725236,3248186;2736700,3240569;2793067,3207994;2872248,3166298;648220,3094461;653315,3098705;655055,3099565;2958601,3060446;2958140,3060754;2958140,3061126;2960273,3061422;2960824,3060754;2987595,3040996;2979671,3046311;2978270,3047724;2983704,3044348;538639,2975365;589326,3033307;549136,2986482;3082617,2975326;3082498,2975368;3081610,2981272;3060137,3004726;3034637,3032088;3036174,3031745;3060137,3006028;3081610,2982574;3082617,2975326;669814,2945985;672472,2949127;672606,2948696;471297,2916120;506191,2938272;507904,2940231;523805,2943647;559872,2976058;609529,3015148;631002,3043815;643080,3058148;694079,3099844;679317,3111571;631822,3060334;629661,3060754;674606,3109240;679317,3111571;694080,3099844;821575,3197569;796077,3205387;805471,3211903;767893,3213205;743736,3197569;720921,3180631;664555,3135025;612213,3089420;563899,3043815;541085,3021664;519612,2998210;527664,2987786;554505,3011240;584031,3033390;620266,3071178;623346,3073743;584031,3033390;555847,3011240;529005,2987786;499480,2952604;471297,2916120;3427862,2708943;3427182,2709227;3412524,2743382;3413773,2545703;3378207,2595581;3360759,2626853;3343313,2655520;3301708,2708943;3265473,2762366;3233264,2805366;3230578,2806959;3228380,2810121;3231921,2807972;3264131,2764973;3300367,2711549;3341970,2658127;3359418,2629461;3376864,2598189;3413100,2547371;3552675,2527827;3535228,2578643;3504361,2633369;3473493,2689399;3445310,2724579;3464099,2688095;3480204,2651611;3492281,2632067;3508386,2606007;3523150,2579947;3552675,2527827;3465807,2416134;3433231,2471797;3432632,2473135;3465440,2417071;3483673,2290062;3444520,2393922;3362158,2557374;3350100,2575884;3350023,2576037;3321839,2622945;3293656,2673763;3261447,2712853;3234605,2757155;3076242,2930454;3023901,2973454;3018879,2977161;3016713,2979290;2994826,2996612;2976929,3016452;2911167,3064664;2900863,3070984;2872875,3093136;2868834,3095684;2862853,3101148;2810513,3135026;2758172,3166298;2752181,3169246;2716742,3191595;2705756,3196975;2695096,3204085;2658859,3223630;2625003,3236522;2549544,3273476;2372509,3337582;2249143,3368379;2348843,3350021;2367632,3346111;2428024,3325263;2465602,3313537;2525996,3283567;2594440,3260113;2638292,3243417;2657518,3232751;2674963,3227540;2699121,3214509;2705469,3210225;2721937,3194964;2758172,3174116;2799396,3154497;2814539,3145449;2866880,3111571;2889694,3090723;2915194,3075087;2980955,3026876;3027928,2983876;3080267,2940878;3238631,2767578;3260425,2731607;3261447,2728488;3296340,2676368;3307077,2660732;3321353,2641507;3325866,2633369;3354048,2586461;3409074,2475705;3462756,2357132;3478525,2308921;3630513,2174712;3626488,2177318;3626488,2177318;3643190,2097488;3642708,2099793;3646618,2104350;3658697,2117380;3666750,2112168;3666953,2111168;3661381,2114774;3647961,2103046;3631228,1949471;3630291,1949522;3628593,1949613;3629172,1955807;3627831,1988383;3622462,2007928;3590253,2057442;3582200,2100441;3574148,2114774;3560727,2177318;3545964,2226832;3529859,2275044;3520466,2312830;3509729,2351920;3518291,2338990;3525834,2311527;3532543,2272437;3548648,2224226;3563412,2174712;3576832,2112168;3584885,2097834;3592937,2054836;3625146,2005322;3603673,2105652;3587569,2189044;3551332,2295891;3544165,2306717;3541100,2322929;3531202,2350618;3493624,2430101;3476177,2471797;3465440,2493948;3452020,2517403;3415785,2579947;3376864,2641187;3327208,2723277;3272183,2804063;3235948,2849668;3197028,2893970;3183607,2912212;3168845,2930454;3146029,2948696;3108715,2988808;3109793,2992998;3070874,3032088;3029269,3060754;2995718,3086814;2963934,3109366;2968877,3108966;3003770,3084208;3037323,3058148;3078926,3029482;3117846,2990392;3116504,2985180;3154081,2944788;3176897,2926546;3191659,2908304;3205080,2890061;3244000,2845759;3280235,2800154;3335261,2719367;3384916,2637279;3423837,2576037;3460072,2513493;3473493,2490039;3484229,2467888;3501677,2426192;3539254,2346708;3554016,2293286;3590253,2186440;3606358,2103047;3627831,2002716;3632672,1985092;3629172,1984473;3630513,1951899;3660039,1921929;3644412,1985151;3644413,1985151;3660040,1921931;3672118,1908899;3664066,1925839;3662221,1961345;3661381,1994897;3647961,2034992;3647961,2039572;3664066,1994897;3666750,1925838;3673007,1912676;3614409,1852869;3605615,1873051;3602331,1902385;3598097,1888682;3596548,1890616;3600989,1904991;3598305,1925839;3603673,1942777;3607834,1942553;3605015,1933656;3607699,1912808;3614409,1852869;3727143,1817689;3729827,1818991;3728485,1873717;3729827,1911505;3725801,1980564;3721775,2019654;3709696,2076986;3705670,2125198;3685539,2213802;3666750,2290679;3633199,2305012;3635883,2297194;3641251,2242468;3661381,2185136;3677486,2176016;3677486,2176014;3694934,2076986;3704327,2030078;3712380,1981867;3719091,1936262;3721775,1893263;3723116,1856779;3725801,1837233;3727143,1817689;189017,1213530;189685,1213855;189749,1213673;269988,1026767;240463,1080189;216305,1099735;216248,1100982;213912,1150865;213979,1150746;216305,1101037;240463,1081491;269988,1028069;270994,1028720;271497,1027743;286091,913405;267302,926435;239120,983767;245567,988775;245777,987895;240463,983767;268645,926435;285283,914897;389431,839134;387736,840452;380540,867312;376010,880830;252540,1099735;235093,1153157;218988,1207883;184094,1322548;161280,1400728;150544,1459364;145175,1489332;141148,1519302;129071,1600088;125044,1649602;131755,1701722;134900,1673323;134439,1663935;139807,1609208;151885,1528422;161465,1517261;175376,1426876;174701,1411152;187959,1374248;195848,1343264;193490,1348608;185437,1346002;165306,1402032;166648,1433304;157253,1493242;155912,1503666;142491,1519302;146517,1489332;151885,1459364;162621,1400728;185437,1322548;220331,1207883;236436,1153157;253882,1099735;377352,880830;389431,839134;413589,708834;413588,708834;420298,714046;420298,714044;655419,523322;655161,523521;654377,524382;643417,535534;640645,539448;638835,541434;631002,552473;549137,646290;526321,672350;503507,699712;402622,807973;504848,698410;527663,671046;550478,644986;632344,551170;640645,539448;654377,524382;689487,433471;677903,437389;669289,440494;667239,443020;652475,456050;614898,479504;589399,506868;565242,534230;549137,548564;548590,547899;533368,565666;507532,596776;465929,641078;472639,648894;472767,648785;467271,642380;508874,598078;550478,548564;566583,534231;590740,506868;616239,479505;653817,456051;668580,443021;684685,437158;689768,435626;2633361,198057;2701805,228025;2731331,251479;2665570,220207;2633361,198057;2410578,102937;2464261,114663;2539416,151147;2410578,102937;1602658,94305;1574474,97725;1514080,105543;1455029,118573;1429531,126391;1400005,134209;1335397,146531;1323507,151148;1241642,178511;1161118,209783;1104751,234541;1067174,248873;974571,290569;930283,317933;887337,345295;818891,394809;754472,444323;692819,496542;698105,502959;711191,494245;722329,486185;762524,452141;826944,402627;895388,353113;938334,325749;982623,298387;1075225,256691;1111461,238449;1167828,213691;1248351,182419;1330217,155057;1364606,148499;1381218,142987;1607327,95627;2082612,66290;2111298,69058;2150218,82089;2120693,78180;2058958,66452;2082612,66290;2238794,56028;2293818,59937;2360921,85997;2277713,71665;2238794,56028;1789874,55703;1634866,63846;1527501,78179;1476502,91209;1432213,106845;1370479,114663;1136959,201965;1052410,238449;1026910,247569;1004096,259297;961150,281447;894047,315325;843048,354416;695421,466474;664570,492520;634388,519277;635028,519898;402852,784407;355879,846951;334406,884739;312933,919919;272671,992887;228875,1059892;228383,1061947;213620,1101037;202883,1119279;200199,1121885;188289,1160324;185437,1183127;182753,1215701;163964,1269125;146517,1322548;127728,1400728;116991,1472394;110282,1544058;119675,1494544;120546,1490458;122360,1471090;133096,1399426;136458,1400515;136750,1399304;133097,1398122;151886,1319942;169332,1266518;188035,1213340;186780,1213095;189464,1180521;204226,1119279;214963,1101037;215323,1100085;229726,1061947;274013,994191;314275,921223;335748,886042;357221,848255;404194,785710;636371,521201;698105,466475;845732,354417;896731,315327;963834,281449;1006780,259297;1029596,247571;1055094,238449;1139645,201965;1373164,114664;1434899,106846;1479186,91210;1530185,78180;1637550,63846;1792559,56191;1917150,60250;1978434,0;2041510,3908;2105929,10424;2148875,20848;2177059,33878;2211953,27362;2264293,39090;2296502,48210;2295161,49514;2293818,58634;2238794,54726;2220005,49514;2201216,45604;2164980,37786;2128745,29968;2091167,24756;2049564,24756;2016012,24756;1963672,24756;1961213,23994;1938172,35180;1946224,48210;2026748,63846;1990915,64454;1991519,64499;2029432,63846;2061642,67756;2123377,79483;2152902,83392;2202559,93816;2253558,104240;2303213,115967;2352870,130300;2377027,136815;2401185,144633;2401496,144909;2418820,147809;2460800,162955;2466665,171582;2468288,171996;2505866,186329;2538075,199359;2570285,213693;2594442,226723;2610547,234541;2627993,243661;2687043,276237;2762199,323145;2801120,349205;2802247,349986;2822136,361718;3579516,1744721;3578950,1755625;3594278,1757751;3609040,1768175;3615751,1803355;3641250,1845051;3651988,1845999;3651988,1835931;3662898,1806507;3662723,1800751;3673459,1765569;3688223,1765569;3711037,1751237;3713721,1808569;3707012,1835931;3698959,1861991;3694932,1904991;3693591,1927141;3690907,1949293;3685185,1952998;3685539,1954504;3691021,1950955;3693591,1929747;3694932,1907597;3698959,1864597;3707012,1838537;3713721,1811175;3724458,1818993;3723116,1838537;3720432,1858083;3719089,1894567;3716405,1937565;3709696,1983171;3701643,2031382;3692248,2078290;3674802,2177318;3658697,2186440;3638566,2243772;3633197,2298498;3630513,2306316;3607699,2366254;3600988,2371466;3572805,2435313;3602331,2371466;3609040,2366254;3566094,2484827;3543280,2496554;3538548,2505743;3539254,2506977;3544623,2496553;3567437,2484827;3551332,2529129;3521807,2581249;3507045,2607309;3490940,2633369;3478861,2652914;3461415,2690701;3442626,2727185;3413100,2766275;3383575,2802760;3384805,2800300;3351364,2844456;3278893,2921334;3264625,2942647;3278893,2922636;3351364,2845758;3296340,2926544;3267989,2955374;3245229,2971618;3243999,2973454;3229770,2984082;3229237,2987786;3166159,3050330;3099056,3110268;3095954,3112454;3073558,3140237;3019875,3179327;2969702,3215862;2969522,3216074;3019875,3180631;3073558,3141540;3029269,3184539;2993202,3207342;2968251,3217573;2967534,3218418;2940693,3235357;2930579,3239908;2905130,3259952;2880301,3277053;2842723,3300507;2830645,3301811;2817220,3307604;2815133,3309143;2831986,3303113;2844066,3301811;2795751,3336991;2764883,3352628;2734016,3366961;2712214,3370136;2708516,3372173;2606520,3415171;2601319,3416319;2570285,3436019;2587731,3441231;2523312,3468595;2528680,3450353;2507207,3458171;2487077,3464685;2445472,3477715;2439914,3471238;2419972,3475109;2395815,3480321;2346159,3492049;2344522,3492788;2391789,3481624;2415947,3476412;2436077,3472503;2444129,3479018;2485734,3465988;2505864,3459473;2527337,3451655;2521969,3469897;2465602,3495957;2462839,3495206;2423999,3510290;2391789,3519411;2343475,3531138;2323513,3529510;2281759,3537398;2280398,3540259;2169007,3561108;2143507,3554592;2122034,3554592;2084456,3566320;2050905,3568926;2017353,3570228;2013708,3568712;1983132,3573975;1946224,3567622;1947567,3566320;1954277,3557198;1923410,3553290;1938172,3545472;1982461,3544168;2025407,3542866;2087140,3544168;2130086,3540259;2210610,3523320;2264293,3511593;2304555,3510290;2307356,3509027;2268320,3510291;2214637,3522017;2134113,3538957;2091167,3542866;2029432,3541563;1986486,3542866;1942198,3544169;1943540,3538957;1952934,3525927;2366290,3459473;2646782,3356537;2720594,3318749;2762199,3297901;2805145,3275750;2885669,3228842;2950088,3180631;3070874,3089420;3104424,3063360;3136634,3035998;3184948,2992998;3205080,2960424;3233997,2934688;3234229,2933071;3206423,2957818;3186291,2990392;3137977,3033392;3105767,3060754;3072216,3086814;2951431,3178025;2887012,3226236;2806488,3273144;2763542,3295295;2721937,3316143;2648124,3353931;2367632,3456867;1954277,3523321;1923410,3523321;1919383,3512897;1887174,3511593;1857648,3523321;1771756,3524623;1708680,3522017;1677812,3519411;1646945,3514199;1665539,3494944;1661707,3495957;1592430,3483502;1589236,3484231;1456372,3460777;1404031,3450353;1358401,3442535;1303377,3417777;1234931,3393021;1163802,3365657;1175880,3356537;1225537,3365657;1247010,3383899;1320823,3404747;1467108,3441231;1503344,3447747;1542264,3454261;1585210,3463383;1632537,3473319;1636207,3472503;1680496,3479019;1681837,3476413;1746256,3479019;1756993,3480321;1856305,3480321;1928777,3482927;2014669,3476413;2025405,3476413;2029432,3486837;2113982,3476413;2170348,3463383;2202558,3458171;2222689,3455565;2266977,3445141;2303213,3437323;2339448,3428201;2405915,3417033;2414605,3413869;2344818,3425595;2308582,3434717;2272347,3442535;2228058,3452959;2207927,3455565;2175718,3460777;2088483,3468595;2029432,3473807;2018696,3473807;1932804,3480321;1860332,3477715;1761020,3477715;1750283,3476413;1708680,3459473;1685864,3473807;1685806,3473919;1704653,3462079;1746258,3479018;1681839,3476412;1682346,3476093;1640234,3469897;1590578,3459473;1547632,3450353;1508712,3443837;1472477,3437323;1326191,3400839;1252378,3379991;1230905,3361749;1181248,3352627;1107435,3316143;1085962,3317447;1009464,3279659;996044,3256205;998728,3254902;1045701,3279659;1092672,3304417;1106093,3296599;1051069,3261417;1005439,3241872;942361,3206691;888678,3172813;804129,3137632;771920,3111572;778629,3108966;810839,3118086;743736,3050330;706158,3020362;671264,2990392;626977,2955212;562558,2886152;558138,2872740;545110,2860092;500823,2813184;495455,2789730;478007,2766275;475929,2763111;455191,2749336;414929,2693307;392115,2641187;389431,2641187;358564,2583855;329039,2526523;298171,2460070;269988,2392314;298171,2437919;326355,2495251;335748,2526523;339632,2532051;334852,2507927;322390,2485966;302103,2441676;278039,2402737;248514,2324557;223218,2244413;214912,2221051;178735,2080849;162736,1979070;162621,1981867;163964,2002716;170674,2050927;178726,2100441;165306,2057442;155912,2002716;145175,2002716;138464,1953201;129071,1921929;121018,1891961;98202,1868507;91493,1868507;84782,1835931;82098,1794235;87466,1735600;90150,1714752;94721,1700453;92499,1667844;95518,1619633;100887,1609861;100887,1603996;90150,1623542;80756,1610512;63309,1587058;60122,1568490;59283,1570118;53915,1622239;49888,1674359;45863,1714752;45863,1798143;47204,1841143;49888,1884142;37810,1924535;35126,1924535;27074,1846355;27074,1765569;33783,1703025;45857,1714746;35126,1701722;32442,1654814;35126,1583148;36467,1563604;40494,1531028;56599,1472394;64623,1433442;61967,1424182;52572,1476302;36467,1534938;32442,1567512;31099,1587058;28415,1658723;31099,1705631;24390,1768175;24390,1848961;32442,1927141;35126,1927141;52572,2001413;61967,2062654;82098,2125198;113804,2259692;116571,2285468;122361,2285468;151886,2354526;162623,2389708;142491,2359738;121018,2312830;119677,2325860;108001,2290720;99545,2291982;90150,2262014;57941,2190348;37810,2126502;36467,2073078;27074,2010534;20363,1947989;5601,1902385;14994,1660026;24390,1597482;16337,1563604;32442,1469788;36467,1447636;47204,1372062;75388,1317336;68677,1391608;75385,1378877;79414,1348445;80756,1314730;92834,1271730;111623,1206580;134439,1140127;136148,1138260;146518,1085401;161280,1047613;178728,1016341;213621,951191;241804,892557;282066,816982;311591,784407;335748,738802;355880,710136;377353,699712;382721,691894;404194,650198;445798,603290;446930,622896;443895,631137;487401,587654;508874,560291;537058,534231;539487,536851;538401,535534;573294,501656;608188,470384;645766,431293;698105,393506;754472,353113;788174,330286;810839,310113;851101,286659;894047,264509;899732,261670;914346,247733;938336,230631;964674,217601;983306,213437;986648,211085;1351690,67755;1365234,64896;1402688,52119;1428523,47070;1441995,46959;1446977,45604;1752967,6514;1839865,6189;1932804,7817;1934534,9077;1979777,3908;2021380,10423;2062985,18241;2084449,22978;2061642,16938;2020037,9120;1978434,2606;197843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5477;top:3517;width:27510;height:27206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495615,2705844;1482759,2712782;1483529,2713113;1602514,2635415;1560946,2645334;1498594,2653269;1495625,2645334;1539173,2641367;1602514,2635415;1710640,2625032;1708102,2625751;1709403,2625497;934953,2610122;978995,2621529;997800,2622520;1050254,2648310;1074007,2653269;1075493,2653766;1080936,2648310;1101719,2654261;1122504,2659220;1163456,2668765;1164072,2668148;1211578,2676083;1234341,2680050;1257105,2682034;1303620,2684018;1366962,2683025;1369711,2683025;1375870,2679554;1389726,2675090;1403829,2674843;1413479,2676082;1416077,2683025;1438221,2683025;1431294,2692944;1427335,2697904;1414468,2703855;1390715,2703855;1360034,2701872;1293723,2699888;1244238,2695920;1200690,2689969;1157143,2683025;1090833,2673107;1039368,2656245;1039963,2655812;1009677,2646326;982954,2634424;952274,2624505;920603,2613594;934953,2610122;1517548,2588857;1502427,2591170;1397849,2596462;1432283,2600699;1441191,2598715;1502553,2591773;1512651,2589805;1611507,2574485;1560146,2582341;1577771,2582845;1603132,2578134;1798993,2572191;1637904,2615184;1719424,2596980;766208,2552098;880024,2600699;920603,2613594;951283,2624504;981965,2634423;1008687,2646325;1002748,2651285;986913,2648309;930500,2627480;902788,2616569;875076,2604667;838456,2591773;806785,2577886;782043,2564992;766208,2552098;812725,2527301;867158,2555074;860231,2559041;796889,2528293;812725,2527301;611813,2459854;679113,2497545;692969,2513415;661298,2496553;637545,2481675;611813,2459854;729827,2434402;729836,2434684;733179,2438738;733547,2437040;2175192,2369292;2171598,2369592;2112215,2412244;2053821,2443984;2012254,2468780;1989491,2478699;1965738,2488618;1937036,2503496;1915262,2516390;1883591,2529285;1850931,2541188;1842023,2550114;1828167,2555074;1793528,2561025;1748990,2574911;1708413,2587805;1663875,2600700;1608451,2614586;1530265,2627480;1528285,2630456;1490692,2639875;1491667,2640375;1533414,2629915;1534224,2627480;1612411,2614586;1667835,2600700;1712372,2587805;1752950,2574911;1797487,2561025;1832127,2555074;1808678,2569175;1809363,2568960;1834107,2554081;1847963,2549123;1848885,2548866;1854890,2542179;1887551,2530276;1919222,2517383;1940995,2504488;1969697,2489610;1993450,2479691;2009738,2472594;2018193,2466796;2059761,2442000;2118153,2410260;478033,2355576;481790,2358806;483073,2359461;2181833,2329683;2181495,2329917;2181495,2330201;2183068,2330426;2183474,2329917;2203215,2314877;2197373,2318923;2196340,2319999;2200346,2317429;397222,2264917;434599,2309021;404963,2273380;2273291,2264888;2273203,2264919;2272548,2269413;2256713,2287267;2237908,2308096;2239041,2307834;2256713,2288259;2272548,2270405;2273291,2264888;493958,2242553;495917,2244943;496016,2244616;347561,2219819;373293,2236681;374557,2238172;386282,2240772;412880,2265445;449500,2295201;465336,2317022;474243,2327934;511852,2359674;500965,2368600;465940,2329598;464346,2329917;464346,2329917;497492,2366826;500965,2368600;511853,2359674;605875,2434064;587071,2440015;593998,2444975;566286,2445966;548471,2434064;531647,2421170;490079,2386454;451480,2351739;415850,2317022;399026,2300161;383190,2282307;389128,2274372;408923,2292226;430696,2309087;457418,2337852;459689,2339805;430696,2309087;409912,2292226;390118,2274372;368344,2247591;347561,2219819;2527894,2062111;2527392,2062326;2516581,2088326;2517503,1937849;2491275,1975817;2478408,1999622;2465542,2021443;2434861,2062111;2408139,2102777;2384386,2135510;2382404,2136723;2380784,2139129;2383396,2137493;2407149,2104762;2433872,2064094;2464552,2023428;2477419,2001607;2490285,1977802;2517007,1939118;2596555,1934406;2588266,1953004;2570452,1988712;2588266,1953004;2596555,1934406;2619937,1924240;2607070,1962923;2584308,2004582;2561544,2047233;2540760,2074013;2554616,2046241;2566493,2018468;2575400,2003590;2587276,1983753;2598164,1963915;2619937,1924240;2555876,1839217;2531852,1881589;2531411,1882608;2555605,1839930;2569051,1743248;2540177,1822309;2479440,1946732;2470546,1960823;2470490,1960939;2449706,1996647;2428922,2035331;2405169,2065087;2385375,2098811;2268589,2230730;2229990,2263462;2226287,2266283;2224689,2267904;2208549,2281091;2195351,2296194;2146854,2332893;2139256,2337703;2118616,2354567;2115634,2356507;2111225,2360666;2072626,2386455;2034027,2410260;2029610,2412504;2003475,2429516;1995372,2433612;1987511,2439024;1960789,2453902;1935822,2463715;1880173,2491846;1749618,2540645;1658641,2564089;1732166,2550114;1746022,2547138;1790558,2531268;1818270,2522341;1862808,2499528;1913282,2481674;1945621,2468964;1959799,2460845;1972664,2456879;1990480,2446959;1995161,2443698;2007306,2432081;2034027,2416211;2064428,2401276;2075595,2394389;2114194,2368600;2131019,2352730;2149824,2340827;2198319,2304129;2232960,2271396;2271558,2238665;2388344,2106745;2404416,2079363;2405169,2076988;2430902,2037313;2438820,2025411;2449347,2010777;2452676,2004582;2473459,1968874;2514038,1884564;2553626,1794304;2565255,1757604;2677339,1655441;2674371,1657425;2674371,1657425;2686688,1596657;2686333,1598411;2689216,1601880;2698124,1611799;2704062,1607831;2704212,1607070;2700103,1609815;2690206,1600888;2677866,1483983;2677175,1484021;2675923,1484091;2676350,1488806;2675361,1513604;2671402,1528481;2647649,1566172;2641711,1598905;2635773,1609815;2625875,1657425;2614988,1695116;2603112,1731816;2596184,1760580;2588266,1790337;2594581,1780493;2600143,1759588;2605091,1729832;2616968,1693133;2627855,1655441;2637752,1607831;2643690,1596920;2649629,1564189;2673382,1526497;2657546,1602871;2645670,1666351;2618947,1747685;2613660,1755926;2611400,1768267;2604102,1789345;2576390,1849849;2563523,1881589;2555605,1898452;2545708,1916305;2518987,1963915;2490285,2010533;2453666,2073022;2413087,2134518;2386365,2169233;2357663,2202957;2347766,2216843;2336880,2230730;2320054,2244616;2292537,2275150;2293332,2278340;2264630,2308096;2233949,2329917;2209207,2349755;2185767,2366921;2189412,2366617;2215145,2347771;2239888,2327934;2270569,2306112;2299271,2276356;2298281,2272389;2325993,2241641;2342818,2227755;2353704,2213868;2363602,2199982;2392304,2166258;2419025,2131542;2459604,2070046;2496223,2007558;2524925,1960939;2551647,1913329;2561544,1895475;2569461,1878614;2582328,1846874;2610040,1786369;2620926,1745703;2647649,1664369;2659526,1600889;2675361,1524514;2678931,1511098;2676350,1510627;2677339,1485831;2699113,1463017;2687588,1511143;2687589,1511143;2699114,1463018;2708021,1453099;2702083,1465993;2702083,1465993;2700722,1493021;2700103,1518562;2690206,1549083;2690206,1552569;2702083,1518562;2704062,1465992;2708677,1455974;2665463,1410447;2658977,1425811;2656556,1448140;2653434,1437709;2652292,1439181;2655567,1450123;2653587,1465993;2657546,1478887;2660615,1478717;2658535,1471944;2660515,1456074;2665463,1410447;2748600,1383667;2750579,1384659;2749589,1426317;2750579,1455082;2747609,1507651;2744641,1537408;2735733,1581050;2732764,1617750;2717918,1685198;2704062,1743718;2679320,1754629;2681299,1748678;2685258,1707019;2700103,1663376;2711980,1656434;2711980,1656433;2724847,1581050;2731774,1545343;2737712,1508644;2742661,1473927;2744641,1441196;2745630,1413423;2747609,1398545;2748600,1383667;139392,923768;139884,924014;139931,923876;199104,781599;177330,822265;159515,837144;159473,838093;157750,876065;157799,875974;159515,838135;177330,823256;199104,782590;199846,783086;200217,782342;210979,695305;197123,705224;176340,748866;181095,752679;181250,752009;177330,748866;198114,705224;210383,696441;287188,638768;285938,639771;280631,660218;277291,670509;186237,837144;173370,877810;161494,919469;135761,1006754;118937,1066267;111019,1110902;107060,1133714;104091,1156528;95184,1218024;92214,1255716;97163,1295391;99482,1273772;99143,1266626;103101,1224967;112008,1163471;119073,1154974;129332,1086171;128834,1074202;138612,1046111;144429,1022524;142690,1026592;136752,1024608;121905,1067259;122896,1091064;115967,1136690;114978,1144625;105081,1156528;108049,1133714;112008,1110902;119926,1066267;136752,1006754;162484,919469;174361,877810;187226,837144;278280,670509;287188,638768;305004,539581;305002,539581;309950,543548;309950,543547;483342,398365;483151,398517;482575,399170;474490,407661;472446,410641;471112,412152;465336,420556;404964,491971;388138,511808;371314,532637;296947,615012;372303,531646;389127,510816;405953,490978;466325,419563;472446,410641;482575,399170;508465,329968;499923,332951;493570,335315;492058,337237;481171,347156;453459,365010;434655,385839;416840,406668;404964,417579;404560,417073;393335,430598;374282,454279;343602,488003;348550,493953;348644,493870;344591,488995;375271,455271;405953,417579;417830,406669;435644,385839;454448,365011;482160,347157;493048,337238;504924,332775;508673,331609;1941985,150765;1992459,173578;2014233,191432;1965738,167627;1941985,150765;1777693,78358;1817281,87284;1872705,115057;1777693,78358;1181888,71787;1161103,74390;1116566,80341;1073018,90260;1054214,96211;1032441,102163;984795,111543;976027,115058;915655,135887;856272,159692;814704,178538;786992,189448;718702,221188;686042,242018;654371,262847;603895,300538;556389,338229;510923,377979;514821,382864;524471,376231;532684,370095;562327,344181;609833,306489;660308,268798;691979,247968;724640,227139;792930,195399;819652,181513;861220,162667;920603,138862;980975,118033;1006335,113041;1018586,108845;1185331,72794;1535831,50461;1556986,52569;1585689,62488;1563915,59513;1518388,50585;1535831,50461;1651010,42650;1691587,45625;1741073,65463;1679711,54553;1651010,42650;1319951,42402;1205640,48601;1126463,59512;1088854,69430;1056193,81333;1010666,87284;838456,153740;776105,181513;757300,188455;740475,197383;708805,214244;659319,240033;621710,269789;512842,355091;490090,374918;467833,395285;468304,395758;297085,597109;262444,644719;246609,673484;230774,700264;201082,755809;168785,806814;168422,808379;157535,838135;149617,852021;147638,854005;138855,883266;136752,900624;134772,925420;120916,966088;108049,1006754;94193,1066267;86276,1120820;81328,1175373;88255,1137682;88897,1134571;90235,1119828;98152,1065275;100632,1066104;100847,1065183;98153,1064283;112009,1004770;124875,964103;138668,923623;137742,923436;139721,898640;150608,852021;158525,838135;158791,837410;169413,808379;202073,756801;231764,701256;247599,674476;263435,645711;298075,598101;469295,396751;514821,355092;623689,269790;661298,240034;710784,214245;742455,197383;759280,188457;778084,181513;840437,153740;1012646,87285;1058173,81334;1090833,69431;1128442,59513;1207619,48601;1321931,42774;1413811,45864;1459006,0;1505521,2975;1553028,7935;1584698,15870;1605483,25789;1631215,20829;1669814,29756;1693567,36699;1692577,37691;1691587,44634;1651010,41659;1637154,37691;1623298,34715;1596575,28764;1569853,22813;1542141,18845;1511461,18845;1486718,18845;1448119,18845;1446306,18265;1429314,26780;1435253,36699;1494635,48601;1468210,49064;1468655,49098;1496615,48601;1520368,51578;1565894,60504;1587668,63480;1624288,71415;1661897,79350;1698516,88276;1735136,99188;1752950,104147;1770765,110098;1770995,110308;1783770,112516;1814729,124045;1819054,130612;1820251,130928;1847963,141838;1871716,151757;1895469,162668;1913284,172587;1925160,178538;1938026,185480;1981573,210278;2036997,245985;2065699,265823;2066529,266418;2081198,275348;2639731,1328122;2639313,1336423;2650618,1338041;2661504,1345976;2666453,1372756;2685257,1404496;2693176,1405218;2693176,1397553;2701221,1375155;2701092,1370773;2709010,1343992;2719898,1343992;2736722,1333082;2738702,1376725;2733753,1397553;2727815,1417391;2724846,1450123;2723856,1466985;2721877,1483847;2717656,1486667;2717918,1487814;2721961,1485112;2723856,1468969;2724846,1452107;2727815,1419375;2733753,1399537;2738702,1378708;2746619,1384660;2745630,1399537;2743651,1414416;2742660,1442188;2740681,1474920;2735733,1509636;2729795,1546335;2722866,1582042;2710000,1657425;2698124,1664369;2683278,1708011;2679319,1749670;2677339,1755621;2660515,1801248;2655566,1805215;2634782,1853817;2656556,1805215;2661504,1801248;2629833,1891508;2613009,1900435;2609520,1907430;2610040,1908369;2613999,1900434;2630824,1891508;2618947,1925232;2597173,1964907;2586287,1984744;2574411,2004582;2565503,2019459;2552637,2048224;2538781,2075997;2517007,2105753;2495234,2133526;2496141,2131653;2471480,2165266;2418035,2223787;2407512,2240011;2418035,2224778;2471480,2166257;2430902,2227754;2409994,2249699;2393209,2262065;2392303,2263462;2381809,2271552;2381416,2274372;2334899,2321982;2285414,2367609;2283125,2369273;2266610,2390421;2227021,2420178;2190020,2447989;2189888,2448150;2227021,2421170;2266610,2391414;2233949,2424145;2207351,2441503;2188951,2449291;2188422,2449935;2168628,2462829;2161168,2466293;2142402,2481551;2124091,2494569;2096380,2512423;2087473,2513415;2077571,2517825;2076033,2518996;2088462,2514406;2097370,2513415;2061740,2540195;2038976,2552099;2016213,2563009;2000135,2565426;1997408,2566976;1922190,2599708;1918355,2600581;1895469,2615578;1908334,2619545;1860828,2640375;1864787,2626489;1848952,2632440;1834107,2637399;1803425,2647318;1799326,2642387;1784620,2645334;1766805,2649302;1730186,2658229;1728979,2658791;1763837,2650293;1781651,2646325;1796497,2643350;1802435,2648309;1833116,2638390;1847962,2633432;1863797,2627480;1859838,2641367;1818270,2661204;1816233,2660632;1787590,2672114;1763837,2679058;1728207,2687984;1713486,2686745;1682694,2692749;1681690,2694928;1599545,2710798;1580740,2705838;1564904,2705838;1537192,2714765;1512450,2716749;1487707,2717741;1485019,2716587;1462470,2720593;1435253,2715757;1436243,2714765;1441191,2707822;1418428,2704847;1429314,2698895;1461975,2697903;1493646,2696912;1539172,2697903;1570842,2694928;1630225,2682033;1669814,2673107;1699505,2672114;1701571,2671153;1672783,2672115;1633195,2681042;1573812,2693937;1542141,2696912;1496615,2695920;1464944,2696912;1432283,2697904;1433273,2693937;1440201,2684018;1745032,2633432;1951882,2555074;2006315,2526309;2036997,2510439;2068668,2493577;2128050,2457870;2175556,2421170;2264630,2351739;2289373,2331901;2313126,2311072;2348755,2278340;2363602,2253543;2384926,2233953;2385098,2232722;2364592,2251560;2349746,2276356;2314116,2309088;2290363,2329917;2265621,2349755;2176547,2419186;2129041,2455886;2069658,2491594;2037987,2508455;2007306,2524325;1952872,2553090;1746022,2631448;1441191,2682034;1418428,2682034;1415458,2674099;1391705,2673107;1369932,2682034;1306590,2683025;1260074,2681042;1237310,2679058;1214547,2675090;1228259,2660432;1225434,2661204;1174345,2651723;1171989,2652278;1074009,2634424;1035409,2626489;1001759,2620538;961181,2601691;910706,2582846;858251,2562016;867158,2555074;903778,2562016;919614,2575903;974047,2591773;1081926,2619545;1108648,2624505;1137350,2629464;1169021,2636408;1203922,2643971;1206629,2643350;1239290,2648310;1240279,2646326;1287785,2648310;1295703,2649302;1368941,2649302;1422386,2651285;1485727,2646326;1493645,2646326;1496615,2654261;1558966,2646326;1600534,2636408;1624287,2632440;1639133,2630456;1671793,2622521;1698516,2616570;1725237,2609627;1774253,2601125;1780662,2598716;1729197,2607643;1702475,2614586;1675753,2620538;1643092,2628473;1628247,2630456;1604494,2634424;1540162,2640375;1496615,2644343;1488697,2644343;1425355,2649302;1371911,2647318;1298672,2647318;1290755,2646326;1260074,2633432;1243249,2644343;1243206,2644428;1257105,2635415;1287786,2648309;1240280,2646325;1240654,2646083;1209598,2641367;1172980,2633432;1141309,2626489;1112607,2621529;1085885,2616570;978006,2588798;923572,2572928;907737,2559041;871117,2552098;816684,2524325;800848,2525318;744434,2496553;734537,2478699;736516,2477707;771157,2496553;805796,2515399;815693,2509448;775116,2482666;741466,2467789;694949,2441008;655360,2415219;593009,2388439;569256,2368601;574204,2366617;597957,2373560;548471,2321982;520759,2299170;495027,2276356;462367,2249576;414861,2197006;411601,2186797;401994,2177168;369334,2141461;365375,2123607;352509,2105753;350976,2103345;335683,2092858;305992,2050208;289167,2010533;287188,2010533;264425,1966891;242651,1923248;219887,1872663;199104,1821085;219887,1855800;240672,1899443;247599,1923248;250462,1927456;246938,1909093;237747,1892376;222786,1858660;205041,1829019;183267,1769507;164615,1708505;158488,1690716;131809,1583991;120010,1506514;119926,1508644;120916,1524514;125864,1561214;131803,1598905;121905,1566172;114978,1524514;107060,1524514;102111,1486822;95184,1463017;89245,1440205;72420,1422351;67472,1422351;62523,1397553;60543,1365813;64502,1321179;66482,1305309;69852,1294424;68214,1269602;70440,1232902;74399,1225464;74399,1220999;66482,1235878;59554,1225959;46687,1208106;44337,1193971;43719,1195211;39760,1234886;36790,1274561;33822,1305309;33822,1368789;34811,1401521;36790,1434252;27883,1465001;25904,1465001;19966,1405488;19966,1343992;24914,1296382;33817,1305304;25904,1295391;23925,1259683;25904,1205129;26893,1190252;29863,1165454;41739,1120820;47657,1091169;45698,1084120;38770,1123796;26893,1168430;23925,1193227;22934,1208106;20955,1262658;22934,1298366;17986,1345976;17986,1407472;23925,1466985;25904,1466985;38770,1523522;45698,1570140;60543,1617750;83925,1720130;85966,1739751;90236,1739751;112009,1792320;119927,1819101;105081,1796288;89245,1760580;88256,1770499;79646,1743749;73410,1744710;66482,1721898;42729,1667344;27883,1618742;26893,1578075;19966,1530465;15017,1482855;4130,1448140;11058,1263651;17986,1216041;12048,1190252;23925,1118837;26893,1101974;34811,1044445;55595,1002787;50646,1059324;55593,1049633;58564,1026468;59554,1000803;68461,968070;82317,918477;99143,867891;100403,866470;108050,826233;118937,797468;131804,773663;157536,724069;178319,679435;208011,621906;229784,597109;247599,562393;262445,540572;278281,532637;282240,526686;298075,494946;328756,459238;329591,474163;327353,480436;359436,447336;375271,426507;396056,406669;397846,408664;397046,407661;422779,381872;448511,358067;476223,328311;514821,299546;556389,268798;581243,251421;597957,236066;627648,218212;659319,201350;663512,199190;674289,188580;691980,175562;711403,165643;725144,162473;727609,160683;996810,51577;1006798,49400;1034419,39674;1053471,35830;1063406,35746;1067080,34715;1292734,4959;1356818,4711;1425355,5950;1426631,6909;1459996,2975;1490676,7934;1521358,13885;1537187,17491;1520368,12894;1489686,6943;1459006,1984;145900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06E8334D"/>
    <w:multiLevelType w:val="hybridMultilevel"/>
    <w:tmpl w:val="B5782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A702F0"/>
    <w:multiLevelType w:val="hybridMultilevel"/>
    <w:tmpl w:val="A5DC7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5286008">
    <w:abstractNumId w:val="1"/>
  </w:num>
  <w:num w:numId="2" w16cid:durableId="111245407">
    <w:abstractNumId w:val="3"/>
  </w:num>
  <w:num w:numId="3" w16cid:durableId="1074279950">
    <w:abstractNumId w:val="0"/>
  </w:num>
  <w:num w:numId="4" w16cid:durableId="545332211">
    <w:abstractNumId w:val="4"/>
  </w:num>
  <w:num w:numId="5" w16cid:durableId="5665724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4F4"/>
    <w:rsid w:val="00060042"/>
    <w:rsid w:val="0008685D"/>
    <w:rsid w:val="00090860"/>
    <w:rsid w:val="00112FD7"/>
    <w:rsid w:val="00150ABD"/>
    <w:rsid w:val="0015729A"/>
    <w:rsid w:val="001946FC"/>
    <w:rsid w:val="00196629"/>
    <w:rsid w:val="00222466"/>
    <w:rsid w:val="0024753C"/>
    <w:rsid w:val="00276026"/>
    <w:rsid w:val="002B4549"/>
    <w:rsid w:val="00310F17"/>
    <w:rsid w:val="00316A7B"/>
    <w:rsid w:val="00322A46"/>
    <w:rsid w:val="003326CB"/>
    <w:rsid w:val="00353B60"/>
    <w:rsid w:val="00376291"/>
    <w:rsid w:val="00380FD1"/>
    <w:rsid w:val="00381B07"/>
    <w:rsid w:val="00383D02"/>
    <w:rsid w:val="00385DE7"/>
    <w:rsid w:val="003D1B71"/>
    <w:rsid w:val="003E0E0C"/>
    <w:rsid w:val="00474000"/>
    <w:rsid w:val="004E158A"/>
    <w:rsid w:val="00565C77"/>
    <w:rsid w:val="0056708E"/>
    <w:rsid w:val="005801E5"/>
    <w:rsid w:val="00590471"/>
    <w:rsid w:val="005D01FA"/>
    <w:rsid w:val="0060431C"/>
    <w:rsid w:val="00621FE2"/>
    <w:rsid w:val="00653E17"/>
    <w:rsid w:val="00657D23"/>
    <w:rsid w:val="006A08E8"/>
    <w:rsid w:val="006D79A8"/>
    <w:rsid w:val="00712CCA"/>
    <w:rsid w:val="0072353B"/>
    <w:rsid w:val="007575B6"/>
    <w:rsid w:val="0077539C"/>
    <w:rsid w:val="00795BD4"/>
    <w:rsid w:val="007B3C81"/>
    <w:rsid w:val="007D67CA"/>
    <w:rsid w:val="007E668F"/>
    <w:rsid w:val="007F2909"/>
    <w:rsid w:val="007F5B63"/>
    <w:rsid w:val="00803A0A"/>
    <w:rsid w:val="00846CB9"/>
    <w:rsid w:val="008566AA"/>
    <w:rsid w:val="00897BA5"/>
    <w:rsid w:val="008A1E6E"/>
    <w:rsid w:val="008B7715"/>
    <w:rsid w:val="008C024F"/>
    <w:rsid w:val="008C2CFC"/>
    <w:rsid w:val="008D51F6"/>
    <w:rsid w:val="00912DC8"/>
    <w:rsid w:val="009475DC"/>
    <w:rsid w:val="00967B93"/>
    <w:rsid w:val="009D090F"/>
    <w:rsid w:val="009F6FC6"/>
    <w:rsid w:val="00A31464"/>
    <w:rsid w:val="00A31B16"/>
    <w:rsid w:val="00A33613"/>
    <w:rsid w:val="00A47A8D"/>
    <w:rsid w:val="00A8392E"/>
    <w:rsid w:val="00AC6C7E"/>
    <w:rsid w:val="00B4158A"/>
    <w:rsid w:val="00B573FC"/>
    <w:rsid w:val="00B6466C"/>
    <w:rsid w:val="00BB1B5D"/>
    <w:rsid w:val="00BC22C7"/>
    <w:rsid w:val="00BC2AA9"/>
    <w:rsid w:val="00BD195A"/>
    <w:rsid w:val="00C07240"/>
    <w:rsid w:val="00C14078"/>
    <w:rsid w:val="00CE1E3D"/>
    <w:rsid w:val="00D053FA"/>
    <w:rsid w:val="00D126C0"/>
    <w:rsid w:val="00D46F3C"/>
    <w:rsid w:val="00DC3F0A"/>
    <w:rsid w:val="00E26AED"/>
    <w:rsid w:val="00E73AB8"/>
    <w:rsid w:val="00E90A60"/>
    <w:rsid w:val="00EA6D61"/>
    <w:rsid w:val="00EB5E68"/>
    <w:rsid w:val="00ED47F7"/>
    <w:rsid w:val="00EE7E09"/>
    <w:rsid w:val="00F0223C"/>
    <w:rsid w:val="00F3235D"/>
    <w:rsid w:val="00F32393"/>
    <w:rsid w:val="00F7662D"/>
    <w:rsid w:val="00F878BD"/>
    <w:rsid w:val="00FC4AB8"/>
    <w:rsid w:val="00FD34F4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F4B38F2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paragraph" w:styleId="NormalWeb">
    <w:name w:val="Normal (Web)"/>
    <w:basedOn w:val="Normal"/>
    <w:uiPriority w:val="99"/>
    <w:semiHidden/>
    <w:unhideWhenUsed/>
    <w:rsid w:val="0077539C"/>
    <w:pPr>
      <w:widowControl/>
      <w:autoSpaceDE/>
      <w:autoSpaceDN/>
      <w:adjustRightInd/>
      <w:spacing w:before="100" w:beforeAutospacing="1" w:after="100" w:afterAutospacing="1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04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17F0E6CB17F4890A582ECAE683835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23C08C-4C8A-47A8-B191-943029208D64}"/>
      </w:docPartPr>
      <w:docPartBody>
        <w:p w:rsidR="00860BEF" w:rsidRDefault="00436545">
          <w:pPr>
            <w:pStyle w:val="B17F0E6CB17F4890A582ECAE683835E2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545"/>
    <w:rsid w:val="00436545"/>
    <w:rsid w:val="00860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17F0E6CB17F4890A582ECAE683835E2">
    <w:name w:val="B17F0E6CB17F4890A582ECAE683835E2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EBB65F2-F55B-41FE-A35A-11D54E56FE6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resume.dotx</Template>
  <TotalTime>0</TotalTime>
  <Pages>1</Pages>
  <Words>132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2022-09-13T02:21:00Z</dcterms:created>
  <dcterms:modified xsi:type="dcterms:W3CDTF">2022-11-10T11:00:00Z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